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20B6A" w14:textId="77777777" w:rsidR="00495E8A" w:rsidRDefault="00495E8A" w:rsidP="002E1075">
      <w:pPr>
        <w:jc w:val="center"/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</w:pPr>
    </w:p>
    <w:sdt>
      <w:sdtPr>
        <w:rPr>
          <w:rFonts w:eastAsia="Times New Roman" w:cs="Times New Roman"/>
          <w:b/>
          <w:bCs/>
          <w:kern w:val="0"/>
          <w:sz w:val="24"/>
          <w:szCs w:val="24"/>
          <w:lang w:eastAsia="ru-RU"/>
          <w14:ligatures w14:val="none"/>
        </w:rPr>
        <w:id w:val="1810832086"/>
        <w:docPartObj>
          <w:docPartGallery w:val="Cover Pages"/>
          <w:docPartUnique/>
        </w:docPartObj>
      </w:sdtPr>
      <w:sdtEndPr>
        <w:rPr>
          <w:b w:val="0"/>
          <w:bCs w:val="0"/>
        </w:rPr>
      </w:sdtEndPr>
      <w:sdtContent>
        <w:p w14:paraId="5365445A" w14:textId="7F7ED158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ФЕДЕРАЛЬНОЕ ГОСУДАРСТВЕННОЕ БЮДЖЕТНОЕ ОБРАЗОВАТЕЛЬНОЕ</w:t>
          </w:r>
        </w:p>
        <w:p w14:paraId="6EFC0BC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УЧРЕЖДЕНИЕ ВЫСШЕГО ОБРАЗОВАНИЯ</w:t>
          </w:r>
        </w:p>
        <w:p w14:paraId="565DD93E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«САНКТ-ПЕТЕРБУРГСКИЙ ГОСУДАРСТВЕННЫЙ УНИВЕРСИТЕТ ТЕЛЕКОММУНИКАЦИЙ ИМ. ПРОФ. М.А. БОНЧ-БРУЕВИЧА»</w:t>
          </w:r>
        </w:p>
        <w:p w14:paraId="6963FFA7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(СПбГУТ)</w:t>
          </w:r>
        </w:p>
        <w:p w14:paraId="3C53AB98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0EABEB5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АРХАНГЕЛЬСКИЙ КОЛЛЕДЖ ТЕЛЕКОММУНИКАЦИЙ</w:t>
          </w:r>
        </w:p>
        <w:p w14:paraId="78A3137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ИМ. Б.Л. РОЗИНГА (ФИЛИАЛ) СПбГУТ</w:t>
          </w:r>
        </w:p>
        <w:p w14:paraId="232DF99F" w14:textId="77777777" w:rsidR="00CA55AD" w:rsidRPr="002E1075" w:rsidRDefault="00CA55AD" w:rsidP="002E1075">
          <w:pPr>
            <w:jc w:val="center"/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bCs/>
              <w:kern w:val="0"/>
              <w:sz w:val="24"/>
              <w:szCs w:val="24"/>
              <w:lang w:eastAsia="ru-RU"/>
              <w14:ligatures w14:val="none"/>
            </w:rPr>
            <w:t>(АКТ (ф) СПбГУТ)</w:t>
          </w:r>
        </w:p>
        <w:p w14:paraId="35CE1052" w14:textId="77777777" w:rsidR="00CA55AD" w:rsidRPr="002E1075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D54DF2C" w14:textId="77777777" w:rsidR="00CA55AD" w:rsidRDefault="00CA55AD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7C027C76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066DC723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3C7D3E64" w14:textId="77777777" w:rsidR="00670A29" w:rsidRDefault="00670A29" w:rsidP="002E1075">
          <w:pPr>
            <w:jc w:val="center"/>
            <w:rPr>
              <w:rFonts w:eastAsia="Times New Roman" w:cs="Times New Roman"/>
              <w:bCs/>
              <w:kern w:val="0"/>
              <w:sz w:val="24"/>
              <w:szCs w:val="24"/>
              <w:lang w:eastAsia="ru-RU"/>
              <w14:ligatures w14:val="none"/>
            </w:rPr>
          </w:pPr>
        </w:p>
        <w:p w14:paraId="2BCF5068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СОГЛАСОВАНО</w:t>
          </w:r>
        </w:p>
        <w:p w14:paraId="4B4C6399" w14:textId="77777777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Рук. предприятия</w:t>
          </w:r>
        </w:p>
        <w:p w14:paraId="4C95B8CD" w14:textId="325CFA25" w:rsidR="00CA55AD" w:rsidRPr="002E1075" w:rsidRDefault="00CA55AD" w:rsidP="002E1075">
          <w:pPr>
            <w:widowControl w:val="0"/>
            <w:tabs>
              <w:tab w:val="left" w:pos="156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Cs/>
              <w:kern w:val="0"/>
              <w:szCs w:val="28"/>
              <w:lang w:eastAsia="ru-RU"/>
              <w14:ligatures w14:val="none"/>
            </w:rPr>
            <w:t>___________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И.А. Бастрыкина</w:t>
          </w:r>
        </w:p>
        <w:p w14:paraId="26DF709C" w14:textId="53B47018" w:rsidR="00CA55AD" w:rsidRPr="002E1075" w:rsidRDefault="00CA55AD" w:rsidP="002E1075">
          <w:pPr>
            <w:widowControl w:val="0"/>
            <w:tabs>
              <w:tab w:val="left" w:pos="426"/>
              <w:tab w:val="left" w:pos="1701"/>
              <w:tab w:val="left" w:pos="9360"/>
            </w:tabs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  <w:t>(Подпись)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ab/>
          </w:r>
          <w:proofErr w:type="gramStart"/>
          <w:r w:rsidR="008920D4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 xml:space="preserve">   </w:t>
          </w:r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(</w:t>
          </w:r>
          <w:proofErr w:type="gramEnd"/>
          <w:r w:rsidRPr="002E1075">
            <w:rPr>
              <w:rFonts w:eastAsia="Times New Roman" w:cs="Times New Roman"/>
              <w:kern w:val="0"/>
              <w:sz w:val="22"/>
              <w:lang w:eastAsia="ru-RU"/>
              <w14:ligatures w14:val="none"/>
            </w:rPr>
            <w:t>И.О. Фамилия)</w:t>
          </w:r>
        </w:p>
        <w:p w14:paraId="64EFC5DE" w14:textId="7CE8725F" w:rsidR="00CA55AD" w:rsidRPr="002E1075" w:rsidRDefault="00CA55AD" w:rsidP="002E1075">
          <w:pPr>
            <w:widowControl w:val="0"/>
            <w:tabs>
              <w:tab w:val="left" w:pos="567"/>
              <w:tab w:val="left" w:pos="1276"/>
              <w:tab w:val="left" w:pos="2520"/>
              <w:tab w:val="left" w:pos="9360"/>
            </w:tabs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«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12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»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="008920D4" w:rsidRP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апреля</w:t>
          </w:r>
          <w:r w:rsidR="008920D4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 xml:space="preserve"> 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20</w:t>
          </w:r>
          <w:r w:rsidR="006E7398" w:rsidRPr="006E7398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2</w:t>
          </w:r>
          <w:r w:rsidR="008920D4">
            <w:rPr>
              <w:rFonts w:eastAsia="Times New Roman" w:cs="Times New Roman"/>
              <w:kern w:val="0"/>
              <w:szCs w:val="28"/>
              <w:u w:val="single"/>
              <w:lang w:eastAsia="ru-RU"/>
              <w14:ligatures w14:val="none"/>
            </w:rPr>
            <w:t>6</w:t>
          </w: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г.</w:t>
          </w:r>
        </w:p>
        <w:p w14:paraId="5D86D480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8932033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F46F501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40321535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ТЕХНИЧЕСКИЙ ОТЧЁТ</w:t>
          </w:r>
        </w:p>
        <w:p w14:paraId="5C647708" w14:textId="2A9D6249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по ПМ.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02</w:t>
          </w:r>
          <w:r w:rsidR="00084431">
            <w:rPr>
              <w:rFonts w:eastAsia="Times New Roman" w:cs="Times New Roman"/>
              <w:b/>
              <w:kern w:val="0"/>
              <w:sz w:val="56"/>
              <w:szCs w:val="24"/>
              <w:lang w:eastAsia="ru-RU"/>
              <w14:ligatures w14:val="none"/>
            </w:rPr>
            <w:t>, ПМ.</w:t>
          </w:r>
          <w:r w:rsidR="00084431" w:rsidRPr="00084431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0</w:t>
          </w:r>
          <w:r w:rsidR="00C43868">
            <w:rPr>
              <w:rFonts w:eastAsia="Times New Roman" w:cs="Times New Roman"/>
              <w:b/>
              <w:kern w:val="0"/>
              <w:sz w:val="56"/>
              <w:szCs w:val="24"/>
              <w:u w:val="single"/>
              <w:lang w:eastAsia="ru-RU"/>
              <w14:ligatures w14:val="none"/>
            </w:rPr>
            <w:t>4</w:t>
          </w:r>
        </w:p>
        <w:tbl>
          <w:tblPr>
            <w:tblW w:w="0" w:type="auto"/>
            <w:tblBorders>
              <w:insideH w:val="single" w:sz="8" w:space="0" w:color="auto"/>
              <w:insideV w:val="single" w:sz="8" w:space="0" w:color="auto"/>
            </w:tblBorders>
            <w:tblLook w:val="04A0" w:firstRow="1" w:lastRow="0" w:firstColumn="1" w:lastColumn="0" w:noHBand="0" w:noVBand="1"/>
          </w:tblPr>
          <w:tblGrid>
            <w:gridCol w:w="9354"/>
          </w:tblGrid>
          <w:tr w:rsidR="00CA55AD" w:rsidRPr="002E1075" w14:paraId="068B87C2" w14:textId="77777777" w:rsidTr="0040071C">
            <w:trPr>
              <w:trHeight w:val="680"/>
            </w:trPr>
            <w:tc>
              <w:tcPr>
                <w:tcW w:w="9354" w:type="dxa"/>
                <w:vAlign w:val="bottom"/>
              </w:tcPr>
              <w:p w14:paraId="15375383" w14:textId="4F763237" w:rsidR="00CA55AD" w:rsidRPr="00084431" w:rsidRDefault="008920D4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АР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ОО 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«</w:t>
                </w:r>
                <w:r w:rsidR="0078733E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Федерация тхэквондо 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ГТФ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»</w:t>
                </w:r>
              </w:p>
            </w:tc>
          </w:tr>
          <w:tr w:rsidR="00084431" w:rsidRPr="002E1075" w14:paraId="0C890A2B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31E3D5AD" w14:textId="77777777" w:rsidR="00084431" w:rsidRPr="00084431" w:rsidRDefault="00084431" w:rsidP="002E1075">
                <w:pPr>
                  <w:widowControl w:val="0"/>
                  <w:ind w:left="-113" w:right="-113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 w:rsidRPr="00084431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Информационные системы и программирование</w:t>
                </w:r>
              </w:p>
            </w:tc>
          </w:tr>
          <w:tr w:rsidR="00084431" w:rsidRPr="002E1075" w14:paraId="43C2AD24" w14:textId="77777777" w:rsidTr="00084431">
            <w:trPr>
              <w:trHeight w:val="680"/>
            </w:trPr>
            <w:tc>
              <w:tcPr>
                <w:tcW w:w="9354" w:type="dxa"/>
                <w:vAlign w:val="bottom"/>
              </w:tcPr>
              <w:p w14:paraId="0057CF91" w14:textId="395F6C3F" w:rsidR="00084431" w:rsidRPr="00084431" w:rsidRDefault="00084431" w:rsidP="00084431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09.02.07. 2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6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ТО0</w:t>
                </w:r>
                <w:r w:rsidR="008920D4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. </w:t>
                </w:r>
                <w:r w:rsidR="006533C0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0</w:t>
                </w:r>
                <w:r w:rsidR="00886203"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>12</w:t>
                </w:r>
                <w:r>
                  <w:rPr>
                    <w:rFonts w:eastAsia="Times New Roman" w:cs="Times New Roman"/>
                    <w:kern w:val="0"/>
                    <w:sz w:val="40"/>
                    <w:szCs w:val="40"/>
                    <w:lang w:eastAsia="ru-RU"/>
                    <w14:ligatures w14:val="none"/>
                  </w:rPr>
                  <w:t xml:space="preserve"> ПЗ</w:t>
                </w:r>
              </w:p>
            </w:tc>
          </w:tr>
          <w:tr w:rsidR="00CA55AD" w:rsidRPr="002E1075" w14:paraId="25BA1C64" w14:textId="77777777" w:rsidTr="0040071C">
            <w:trPr>
              <w:trHeight w:val="227"/>
            </w:trPr>
            <w:tc>
              <w:tcPr>
                <w:tcW w:w="9354" w:type="dxa"/>
              </w:tcPr>
              <w:p w14:paraId="1E791227" w14:textId="77777777" w:rsidR="00CA55AD" w:rsidRPr="002E1075" w:rsidRDefault="00CA55AD" w:rsidP="002E1075">
                <w:pPr>
                  <w:widowControl w:val="0"/>
                  <w:ind w:right="60"/>
                  <w:jc w:val="center"/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</w:t>
                </w:r>
                <w:r w:rsidR="00362590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О</w:t>
                </w:r>
                <w:r w:rsidR="00362590"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бозначение документа</w:t>
                </w: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)</w:t>
                </w:r>
              </w:p>
            </w:tc>
          </w:tr>
        </w:tbl>
        <w:p w14:paraId="6FDFE0F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F8BC226" w14:textId="77777777" w:rsidR="00CA55AD" w:rsidRPr="00495E8A" w:rsidRDefault="00CA55AD" w:rsidP="00495E8A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1FA3F490" w14:textId="77777777" w:rsidR="00CA55AD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6FE9FA19" w14:textId="77777777" w:rsidR="00670A29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7E2C7D5A" w14:textId="77777777" w:rsidR="00670A29" w:rsidRPr="000C03D0" w:rsidRDefault="00670A29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val="en-US" w:eastAsia="ru-RU"/>
              <w14:ligatures w14:val="none"/>
            </w:rPr>
          </w:pPr>
        </w:p>
        <w:p w14:paraId="0BD1D1AC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0B655D3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tbl>
          <w:tblPr>
            <w:tblW w:w="0" w:type="auto"/>
            <w:tblLayout w:type="fixed"/>
            <w:tblLook w:val="04A0" w:firstRow="1" w:lastRow="0" w:firstColumn="1" w:lastColumn="0" w:noHBand="0" w:noVBand="1"/>
          </w:tblPr>
          <w:tblGrid>
            <w:gridCol w:w="1384"/>
            <w:gridCol w:w="626"/>
            <w:gridCol w:w="1926"/>
            <w:gridCol w:w="1661"/>
            <w:gridCol w:w="1599"/>
            <w:gridCol w:w="2268"/>
          </w:tblGrid>
          <w:tr w:rsidR="00CA55AD" w:rsidRPr="00E93448" w14:paraId="31A94210" w14:textId="77777777" w:rsidTr="0040071C">
            <w:tc>
              <w:tcPr>
                <w:tcW w:w="1384" w:type="dxa"/>
              </w:tcPr>
              <w:p w14:paraId="4AB60DDA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bCs/>
                    <w:iCs/>
                    <w:kern w:val="0"/>
                    <w:szCs w:val="28"/>
                    <w:lang w:eastAsia="ru-RU"/>
                    <w14:ligatures w14:val="none"/>
                  </w:rPr>
                  <w:t>Студент</w:t>
                </w:r>
              </w:p>
            </w:tc>
            <w:tc>
              <w:tcPr>
                <w:tcW w:w="2552" w:type="dxa"/>
                <w:gridSpan w:val="2"/>
                <w:tcBorders>
                  <w:bottom w:val="single" w:sz="8" w:space="0" w:color="auto"/>
                </w:tcBorders>
              </w:tcPr>
              <w:p w14:paraId="453E3C3C" w14:textId="77777777" w:rsidR="00CA55AD" w:rsidRPr="00E93448" w:rsidRDefault="00886203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ИСПП-21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7F99B40B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469CF990" w14:textId="085760FA"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0F1EF4FD" w14:textId="77777777" w:rsidR="00CA55AD" w:rsidRPr="00E93448" w:rsidRDefault="00886203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В.А. Колосов</w:t>
                </w:r>
              </w:p>
            </w:tc>
          </w:tr>
          <w:tr w:rsidR="00CA55AD" w:rsidRPr="002E1075" w14:paraId="3AA49C4E" w14:textId="77777777" w:rsidTr="0040071C">
            <w:tc>
              <w:tcPr>
                <w:tcW w:w="1384" w:type="dxa"/>
              </w:tcPr>
              <w:p w14:paraId="45582379" w14:textId="77777777" w:rsidR="00CA55AD" w:rsidRPr="00E93448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2552" w:type="dxa"/>
                <w:gridSpan w:val="2"/>
                <w:tcBorders>
                  <w:top w:val="single" w:sz="8" w:space="0" w:color="auto"/>
                </w:tcBorders>
              </w:tcPr>
              <w:p w14:paraId="6155B39E" w14:textId="77777777" w:rsidR="00CA55AD" w:rsidRPr="00E93448" w:rsidRDefault="00CA55AD" w:rsidP="002E1075">
                <w:pPr>
                  <w:widowControl w:val="0"/>
                  <w:spacing w:before="60"/>
                  <w:jc w:val="lef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(Группа)</w:t>
                </w:r>
              </w:p>
            </w:tc>
            <w:tc>
              <w:tcPr>
                <w:tcW w:w="1661" w:type="dxa"/>
                <w:tcBorders>
                  <w:top w:val="single" w:sz="8" w:space="0" w:color="auto"/>
                </w:tcBorders>
              </w:tcPr>
              <w:p w14:paraId="2FD8AC5C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265917D8" w14:textId="77777777" w:rsidR="00CA55AD" w:rsidRPr="00E93448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42F48BD1" w14:textId="77777777" w:rsidR="00CA55AD" w:rsidRPr="00E93448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iCs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  <w:tr w:rsidR="00CA55AD" w:rsidRPr="002E1075" w14:paraId="55558B84" w14:textId="77777777" w:rsidTr="0040071C">
            <w:tc>
              <w:tcPr>
                <w:tcW w:w="3936" w:type="dxa"/>
                <w:gridSpan w:val="3"/>
              </w:tcPr>
              <w:p w14:paraId="580D2BD5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 w:rsidRPr="00E93448"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Рук. практики от предприятия</w:t>
                </w:r>
              </w:p>
            </w:tc>
            <w:tc>
              <w:tcPr>
                <w:tcW w:w="1661" w:type="dxa"/>
                <w:tcBorders>
                  <w:bottom w:val="single" w:sz="8" w:space="0" w:color="auto"/>
                </w:tcBorders>
              </w:tcPr>
              <w:p w14:paraId="0C577FDF" w14:textId="77777777" w:rsidR="00CA55AD" w:rsidRPr="00E93448" w:rsidRDefault="00CA55AD" w:rsidP="002E1075">
                <w:pPr>
                  <w:spacing w:line="320" w:lineRule="exac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</w:p>
            </w:tc>
            <w:tc>
              <w:tcPr>
                <w:tcW w:w="1599" w:type="dxa"/>
                <w:tcBorders>
                  <w:bottom w:val="single" w:sz="8" w:space="0" w:color="auto"/>
                </w:tcBorders>
              </w:tcPr>
              <w:p w14:paraId="13D13A4C" w14:textId="6FCBB3C6" w:rsidR="00CA55AD" w:rsidRPr="00E93448" w:rsidRDefault="008B4A00" w:rsidP="002E1075">
                <w:pPr>
                  <w:spacing w:line="320" w:lineRule="exact"/>
                  <w:jc w:val="center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12.04.2026</w:t>
                </w:r>
              </w:p>
            </w:tc>
            <w:tc>
              <w:tcPr>
                <w:tcW w:w="2268" w:type="dxa"/>
                <w:tcBorders>
                  <w:bottom w:val="single" w:sz="8" w:space="0" w:color="auto"/>
                </w:tcBorders>
              </w:tcPr>
              <w:p w14:paraId="5CB6367F" w14:textId="56E24105" w:rsidR="00CA55AD" w:rsidRPr="00E93448" w:rsidRDefault="005A42A4" w:rsidP="002E1075">
                <w:pPr>
                  <w:spacing w:line="320" w:lineRule="exact"/>
                  <w:jc w:val="right"/>
                  <w:outlineLvl w:val="5"/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</w:pPr>
                <w:r>
                  <w:rPr>
                    <w:rFonts w:eastAsia="Times New Roman" w:cs="Times New Roman"/>
                    <w:iCs/>
                    <w:kern w:val="0"/>
                    <w:szCs w:val="28"/>
                    <w:lang w:eastAsia="ru-RU"/>
                    <w14:ligatures w14:val="none"/>
                  </w:rPr>
                  <w:t>И.А. Бастрыкина</w:t>
                </w:r>
              </w:p>
            </w:tc>
          </w:tr>
          <w:tr w:rsidR="00CA55AD" w:rsidRPr="002E1075" w14:paraId="38881F51" w14:textId="77777777" w:rsidTr="0040071C">
            <w:tc>
              <w:tcPr>
                <w:tcW w:w="2010" w:type="dxa"/>
                <w:gridSpan w:val="2"/>
              </w:tcPr>
              <w:p w14:paraId="4DD61793" w14:textId="77777777" w:rsidR="00CA55AD" w:rsidRPr="002E1075" w:rsidRDefault="00CA55AD" w:rsidP="002E1075">
                <w:pPr>
                  <w:widowControl w:val="0"/>
                  <w:spacing w:line="320" w:lineRule="exact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926" w:type="dxa"/>
              </w:tcPr>
              <w:p w14:paraId="29534D54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</w:p>
            </w:tc>
            <w:tc>
              <w:tcPr>
                <w:tcW w:w="1661" w:type="dxa"/>
              </w:tcPr>
              <w:p w14:paraId="7BCA4AB5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(Подпись)</w:t>
                </w:r>
              </w:p>
            </w:tc>
            <w:tc>
              <w:tcPr>
                <w:tcW w:w="1599" w:type="dxa"/>
                <w:tcBorders>
                  <w:top w:val="single" w:sz="8" w:space="0" w:color="auto"/>
                </w:tcBorders>
              </w:tcPr>
              <w:p w14:paraId="1AA0EEA1" w14:textId="77777777" w:rsidR="00CA55AD" w:rsidRPr="002E1075" w:rsidRDefault="00CA55AD" w:rsidP="002E1075">
                <w:pPr>
                  <w:widowControl w:val="0"/>
                  <w:spacing w:before="60"/>
                  <w:jc w:val="center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(Дата)</w:t>
                </w:r>
              </w:p>
            </w:tc>
            <w:tc>
              <w:tcPr>
                <w:tcW w:w="2268" w:type="dxa"/>
                <w:tcBorders>
                  <w:top w:val="single" w:sz="8" w:space="0" w:color="auto"/>
                </w:tcBorders>
              </w:tcPr>
              <w:p w14:paraId="2AEF471E" w14:textId="77777777" w:rsidR="00CA55AD" w:rsidRPr="002E1075" w:rsidRDefault="00CA55AD" w:rsidP="002E1075">
                <w:pPr>
                  <w:widowControl w:val="0"/>
                  <w:spacing w:before="60"/>
                  <w:jc w:val="right"/>
                  <w:rPr>
                    <w:rFonts w:eastAsia="Times New Roman" w:cs="Times New Roman"/>
                    <w:kern w:val="0"/>
                    <w:sz w:val="24"/>
                    <w:szCs w:val="24"/>
                    <w:lang w:eastAsia="ru-RU"/>
                    <w14:ligatures w14:val="none"/>
                  </w:rPr>
                </w:pPr>
                <w:r w:rsidRPr="002E1075">
                  <w:rPr>
                    <w:rFonts w:eastAsia="Times New Roman" w:cs="Times New Roman"/>
                    <w:kern w:val="0"/>
                    <w:sz w:val="22"/>
                    <w:lang w:eastAsia="ru-RU"/>
                    <w14:ligatures w14:val="none"/>
                  </w:rPr>
                  <w:t>(И.О. Фамилия)</w:t>
                </w:r>
              </w:p>
            </w:tc>
          </w:tr>
        </w:tbl>
        <w:p w14:paraId="592642F6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2BE3BDB9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5AF21A54" w14:textId="77777777" w:rsidR="00CA55AD" w:rsidRPr="002E1075" w:rsidRDefault="00CA55AD" w:rsidP="002E1075">
          <w:pPr>
            <w:widowControl w:val="0"/>
            <w:jc w:val="center"/>
            <w:rPr>
              <w:rFonts w:eastAsia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</w:p>
        <w:p w14:paraId="14E8E43B" w14:textId="0190A662" w:rsidR="00CA55AD" w:rsidRPr="00800364" w:rsidRDefault="00CA55AD" w:rsidP="00800364">
          <w:pPr>
            <w:spacing w:after="160" w:line="259" w:lineRule="auto"/>
            <w:jc w:val="center"/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</w:pPr>
          <w:r w:rsidRPr="002E1075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Архангельск 20</w:t>
          </w:r>
          <w:r w:rsidR="00F31BF1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2</w:t>
          </w:r>
          <w:r w:rsidR="008B4A00">
            <w:rPr>
              <w:rFonts w:eastAsia="Times New Roman" w:cs="Times New Roman"/>
              <w:kern w:val="0"/>
              <w:szCs w:val="28"/>
              <w:lang w:eastAsia="ru-RU"/>
              <w14:ligatures w14:val="none"/>
            </w:rPr>
            <w:t>6</w:t>
          </w:r>
        </w:p>
      </w:sdtContent>
    </w:sdt>
    <w:p w14:paraId="45886B7F" w14:textId="77777777" w:rsidR="008532F7" w:rsidRDefault="008532F7" w:rsidP="00C02CA6">
      <w:pPr>
        <w:pStyle w:val="af8"/>
      </w:pPr>
      <w:r>
        <w:lastRenderedPageBreak/>
        <w:t>Содержание</w:t>
      </w:r>
    </w:p>
    <w:p w14:paraId="6A8F3D34" w14:textId="23E34345" w:rsidR="009968BE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fldChar w:fldCharType="begin"/>
      </w:r>
      <w:r>
        <w:instrText xml:space="preserve"> TOC \o "1-3" \h \z \t "Заголовок;1" </w:instrText>
      </w:r>
      <w:r>
        <w:fldChar w:fldCharType="separate"/>
      </w:r>
      <w:hyperlink w:anchor="_Toc225781441" w:history="1">
        <w:r w:rsidRPr="00FC701B">
          <w:rPr>
            <w:rStyle w:val="af7"/>
            <w:noProof/>
          </w:rPr>
          <w:t>Перечень сокращений и обозначений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42BE32A" w14:textId="22BC6602" w:rsidR="009968BE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2" w:history="1">
        <w:r w:rsidRPr="00FC701B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2B66B9E" w14:textId="3DC59E97" w:rsidR="009968BE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3" w:history="1">
        <w:r w:rsidRPr="00FC701B">
          <w:rPr>
            <w:rStyle w:val="af7"/>
            <w:noProof/>
          </w:rPr>
          <w:t>1 Охрана труда и техника безопасности при работе на ПК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B4B706D" w14:textId="175B8FF8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4" w:history="1">
        <w:r w:rsidRPr="00FC701B">
          <w:rPr>
            <w:rStyle w:val="af7"/>
            <w:noProof/>
          </w:rPr>
          <w:t>1.1 Общие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4F251" w14:textId="4477171C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5" w:history="1">
        <w:r w:rsidRPr="00FC701B">
          <w:rPr>
            <w:rStyle w:val="af7"/>
            <w:noProof/>
          </w:rPr>
          <w:t>1.2 Требования безопасности перед началом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C70FCC5" w14:textId="6AA6EC28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6" w:history="1">
        <w:r w:rsidRPr="00FC701B">
          <w:rPr>
            <w:rStyle w:val="af7"/>
            <w:bCs/>
            <w:noProof/>
          </w:rPr>
          <w:t>1.3</w:t>
        </w:r>
        <w:r w:rsidRPr="00FC701B">
          <w:rPr>
            <w:rStyle w:val="af7"/>
            <w:noProof/>
          </w:rPr>
          <w:t xml:space="preserve"> Требования безопасности во время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59DE868" w14:textId="6F9AAC0A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7" w:history="1">
        <w:r w:rsidRPr="00FC701B">
          <w:rPr>
            <w:rStyle w:val="af7"/>
            <w:noProof/>
          </w:rPr>
          <w:t>1.4 Требования охраны труда в аварийных ситуациях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E9CBA1" w14:textId="55507CA7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8" w:history="1">
        <w:r w:rsidRPr="00FC701B">
          <w:rPr>
            <w:rStyle w:val="af7"/>
            <w:noProof/>
          </w:rPr>
          <w:t>1.5 Требования охраны труда по окончании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5359DE8" w14:textId="55E985BA" w:rsidR="009968BE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49" w:history="1">
        <w:r w:rsidRPr="00FC701B">
          <w:rPr>
            <w:rStyle w:val="af7"/>
            <w:noProof/>
          </w:rPr>
          <w:t>2 Выполнение работ по ПМ.11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4F78C85" w14:textId="3AA1A142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0" w:history="1">
        <w:r w:rsidRPr="00FC701B">
          <w:rPr>
            <w:rStyle w:val="af7"/>
            <w:noProof/>
          </w:rPr>
          <w:t>2.1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7D6AFD8" w14:textId="52A8C10A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1" w:history="1">
        <w:r w:rsidRPr="00FC701B">
          <w:rPr>
            <w:rStyle w:val="af7"/>
            <w:noProof/>
          </w:rPr>
          <w:t>2.2 Разработка базы данных и объектов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24D008" w14:textId="3F2CBF3C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2" w:history="1">
        <w:r w:rsidRPr="00FC701B">
          <w:rPr>
            <w:rStyle w:val="af7"/>
            <w:noProof/>
          </w:rPr>
          <w:t>2.3 Администрирование и защита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94D7F39" w14:textId="231BB287" w:rsidR="009968BE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3" w:history="1">
        <w:r w:rsidRPr="00FC701B">
          <w:rPr>
            <w:rStyle w:val="af7"/>
            <w:noProof/>
          </w:rPr>
          <w:t>3 Выполнение работ по ПМ.01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D169003" w14:textId="6FEB00C3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4" w:history="1">
        <w:r w:rsidRPr="00FC701B">
          <w:rPr>
            <w:rStyle w:val="af7"/>
            <w:noProof/>
          </w:rPr>
          <w:t>3.1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59FA8EB" w14:textId="3120CB6B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5" w:history="1">
        <w:r w:rsidRPr="00FC701B">
          <w:rPr>
            <w:rStyle w:val="af7"/>
            <w:noProof/>
          </w:rPr>
          <w:t>3.2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79201370" w14:textId="00BDC49B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6" w:history="1">
        <w:r w:rsidRPr="00FC701B">
          <w:rPr>
            <w:rStyle w:val="af7"/>
            <w:noProof/>
          </w:rPr>
          <w:t>3.3 Отладка и тестирование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E96A83F" w14:textId="777F5A42" w:rsidR="009968BE" w:rsidRDefault="009968BE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7" w:history="1">
        <w:r w:rsidRPr="00FC701B">
          <w:rPr>
            <w:rStyle w:val="af7"/>
            <w:noProof/>
          </w:rPr>
          <w:t>3.4 Оптимизация и рефакторинг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4C15CC4" w14:textId="708D00E3" w:rsidR="009968BE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8" w:history="1">
        <w:r w:rsidRPr="00FC701B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1910A9EA" w14:textId="57283BDC" w:rsidR="009968BE" w:rsidRDefault="009968BE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5781459" w:history="1">
        <w:r w:rsidRPr="00FC701B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_Toc225781459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DA4ABDC" w14:textId="2F534043" w:rsidR="008532F7" w:rsidRPr="008532F7" w:rsidRDefault="009968BE" w:rsidP="008532F7">
      <w:r>
        <w:fldChar w:fldCharType="end"/>
      </w:r>
    </w:p>
    <w:p w14:paraId="316224EA" w14:textId="77777777" w:rsidR="00800364" w:rsidRDefault="00800364" w:rsidP="00800364">
      <w:pPr>
        <w:pStyle w:val="a7"/>
      </w:pPr>
      <w:bookmarkStart w:id="0" w:name="_Toc198114578"/>
      <w:bookmarkStart w:id="1" w:name="_Toc225781441"/>
      <w:r>
        <w:lastRenderedPageBreak/>
        <w:t>Перечень сокращений и обозначений</w:t>
      </w:r>
      <w:bookmarkEnd w:id="0"/>
      <w:bookmarkEnd w:id="1"/>
    </w:p>
    <w:p w14:paraId="1D2EE094" w14:textId="77777777" w:rsidR="006D0C39" w:rsidRDefault="006D0C39" w:rsidP="006D0C39">
      <w:pPr>
        <w:pStyle w:val="a3"/>
      </w:pPr>
      <w:r w:rsidRPr="006D0C39">
        <w:t xml:space="preserve">В настоящем </w:t>
      </w:r>
      <w:r>
        <w:t>техническом</w:t>
      </w:r>
      <w:r w:rsidRPr="006D0C39">
        <w:t xml:space="preserve"> </w:t>
      </w:r>
      <w:r>
        <w:t>отчете</w:t>
      </w:r>
      <w:r w:rsidRPr="006D0C39">
        <w:t xml:space="preserve"> применяются следующие сокращения и обозначения:</w:t>
      </w:r>
    </w:p>
    <w:p w14:paraId="09006140" w14:textId="77777777" w:rsidR="0039451A" w:rsidRPr="00A2059F" w:rsidRDefault="0039451A" w:rsidP="00CB19D0">
      <w:pPr>
        <w:pStyle w:val="a3"/>
      </w:pPr>
      <w:r w:rsidRPr="00A2059F">
        <w:t>БД – база данных</w:t>
      </w:r>
    </w:p>
    <w:p w14:paraId="6E9F9210" w14:textId="77777777" w:rsidR="0039451A" w:rsidRPr="00A2059F" w:rsidRDefault="0039451A" w:rsidP="00CB19D0">
      <w:pPr>
        <w:pStyle w:val="a3"/>
      </w:pPr>
      <w:r w:rsidRPr="00A2059F">
        <w:t>ВУ – водительское удостоверение</w:t>
      </w:r>
    </w:p>
    <w:p w14:paraId="7AB36A64" w14:textId="77777777" w:rsidR="0039451A" w:rsidRPr="00A2059F" w:rsidRDefault="0039451A" w:rsidP="00CB19D0">
      <w:pPr>
        <w:pStyle w:val="a3"/>
      </w:pPr>
      <w:r w:rsidRPr="00A2059F">
        <w:t>ПК – персональный компьютер</w:t>
      </w:r>
    </w:p>
    <w:p w14:paraId="500584D3" w14:textId="77777777" w:rsidR="0039451A" w:rsidRPr="00A2059F" w:rsidRDefault="0039451A" w:rsidP="00CB19D0">
      <w:pPr>
        <w:pStyle w:val="a3"/>
      </w:pPr>
      <w:bookmarkStart w:id="2" w:name="_Hlk138649109"/>
      <w:r w:rsidRPr="00A2059F">
        <w:t>ПМ – программный модуль</w:t>
      </w:r>
      <w:bookmarkEnd w:id="2"/>
    </w:p>
    <w:p w14:paraId="7EC56E49" w14:textId="77777777" w:rsidR="0039451A" w:rsidRPr="00A2059F" w:rsidRDefault="0039451A" w:rsidP="00CB19D0">
      <w:pPr>
        <w:pStyle w:val="a3"/>
      </w:pPr>
      <w:r w:rsidRPr="00A2059F">
        <w:t>ПО – программное обеспечение</w:t>
      </w:r>
    </w:p>
    <w:p w14:paraId="7724EC57" w14:textId="77777777" w:rsidR="0039451A" w:rsidRPr="00A2059F" w:rsidRDefault="0039451A" w:rsidP="00CB19D0">
      <w:pPr>
        <w:pStyle w:val="a3"/>
      </w:pPr>
      <w:r w:rsidRPr="00A2059F">
        <w:t>СУБД – система управления базами данных</w:t>
      </w:r>
    </w:p>
    <w:p w14:paraId="5E8BAF54" w14:textId="77777777" w:rsidR="0039451A" w:rsidRPr="00A2059F" w:rsidRDefault="0039451A" w:rsidP="00CB19D0">
      <w:pPr>
        <w:pStyle w:val="a3"/>
      </w:pPr>
      <w:r w:rsidRPr="00A2059F">
        <w:t>ТЗ – техническое задание</w:t>
      </w:r>
    </w:p>
    <w:p w14:paraId="2FD20EBF" w14:textId="77777777" w:rsidR="0039451A" w:rsidRPr="00A2059F" w:rsidRDefault="0039451A" w:rsidP="00CB19D0">
      <w:pPr>
        <w:pStyle w:val="a3"/>
      </w:pPr>
      <w:r w:rsidRPr="00A2059F">
        <w:t>ТС – транспортное средство</w:t>
      </w:r>
    </w:p>
    <w:p w14:paraId="13DC5676" w14:textId="77777777" w:rsidR="00CB19D0" w:rsidRPr="00A2059F" w:rsidRDefault="00CB19D0" w:rsidP="00CB19D0">
      <w:pPr>
        <w:pStyle w:val="a3"/>
        <w:rPr>
          <w:highlight w:val="yellow"/>
        </w:rPr>
      </w:pPr>
    </w:p>
    <w:p w14:paraId="6F0ABFCE" w14:textId="77777777" w:rsidR="0039451A" w:rsidRPr="001B0305" w:rsidRDefault="0039451A" w:rsidP="00CB19D0">
      <w:pPr>
        <w:pStyle w:val="a3"/>
      </w:pPr>
      <w:r w:rsidRPr="001B0305">
        <w:rPr>
          <w:lang w:val="en-US"/>
        </w:rPr>
        <w:t>DDL</w:t>
      </w:r>
      <w:r w:rsidRPr="001B0305">
        <w:t xml:space="preserve"> – язык описания данных</w:t>
      </w:r>
    </w:p>
    <w:p w14:paraId="0A6D45F0" w14:textId="77777777" w:rsidR="0039451A" w:rsidRPr="00A2059F" w:rsidRDefault="0039451A" w:rsidP="00CB19D0">
      <w:pPr>
        <w:pStyle w:val="ab"/>
        <w:tabs>
          <w:tab w:val="left" w:pos="993"/>
        </w:tabs>
        <w:spacing w:line="360" w:lineRule="auto"/>
        <w:ind w:left="709"/>
      </w:pPr>
      <w:r w:rsidRPr="00A2059F">
        <w:rPr>
          <w:lang w:val="en-US"/>
        </w:rPr>
        <w:t>ERD</w:t>
      </w:r>
      <w:r w:rsidRPr="00A2059F">
        <w:t xml:space="preserve"> – диаграмма «сущность-связь»</w:t>
      </w:r>
    </w:p>
    <w:p w14:paraId="1D20C4A8" w14:textId="77777777" w:rsidR="0039451A" w:rsidRPr="00741137" w:rsidRDefault="0039451A" w:rsidP="00CB19D0">
      <w:pPr>
        <w:pStyle w:val="ab"/>
        <w:tabs>
          <w:tab w:val="left" w:pos="993"/>
        </w:tabs>
        <w:spacing w:line="360" w:lineRule="auto"/>
        <w:ind w:left="709"/>
      </w:pPr>
      <w:r w:rsidRPr="00741137">
        <w:rPr>
          <w:lang w:val="en-US"/>
        </w:rPr>
        <w:t>ER</w:t>
      </w:r>
      <w:r w:rsidRPr="00741137">
        <w:t>-модель – модель «сущность-связь»</w:t>
      </w:r>
    </w:p>
    <w:p w14:paraId="65EC0A3A" w14:textId="1E284033" w:rsidR="0039451A" w:rsidRPr="00125A7A" w:rsidRDefault="0039451A" w:rsidP="00125A7A">
      <w:pPr>
        <w:pStyle w:val="ab"/>
        <w:tabs>
          <w:tab w:val="left" w:pos="993"/>
        </w:tabs>
        <w:spacing w:line="360" w:lineRule="auto"/>
        <w:ind w:left="709"/>
      </w:pPr>
      <w:r w:rsidRPr="00741137">
        <w:rPr>
          <w:lang w:val="en-US"/>
        </w:rPr>
        <w:t>FK</w:t>
      </w:r>
      <w:r w:rsidRPr="00741137">
        <w:t xml:space="preserve"> – внешний ключ</w:t>
      </w:r>
    </w:p>
    <w:p w14:paraId="2B514E41" w14:textId="77777777" w:rsidR="0039451A" w:rsidRPr="00741137" w:rsidRDefault="0039451A" w:rsidP="00CB19D0">
      <w:pPr>
        <w:pStyle w:val="ab"/>
        <w:tabs>
          <w:tab w:val="left" w:pos="993"/>
        </w:tabs>
        <w:spacing w:line="360" w:lineRule="auto"/>
        <w:ind w:left="709"/>
      </w:pPr>
      <w:r w:rsidRPr="00741137">
        <w:rPr>
          <w:lang w:val="en-US"/>
        </w:rPr>
        <w:t>PK</w:t>
      </w:r>
      <w:r w:rsidRPr="00741137">
        <w:t xml:space="preserve"> – первичный ключ</w:t>
      </w:r>
    </w:p>
    <w:p w14:paraId="05F5E62A" w14:textId="0933948F" w:rsidR="0039451A" w:rsidRPr="00125A7A" w:rsidRDefault="0039451A" w:rsidP="00125A7A">
      <w:pPr>
        <w:pStyle w:val="ab"/>
        <w:tabs>
          <w:tab w:val="left" w:pos="993"/>
        </w:tabs>
        <w:spacing w:line="360" w:lineRule="auto"/>
        <w:ind w:left="709"/>
      </w:pPr>
      <w:r w:rsidRPr="00741137">
        <w:rPr>
          <w:lang w:val="en-US"/>
        </w:rPr>
        <w:t>SQL</w:t>
      </w:r>
      <w:r w:rsidRPr="00741137">
        <w:t xml:space="preserve"> – язык структурированных запросов</w:t>
      </w:r>
    </w:p>
    <w:p w14:paraId="458B8E62" w14:textId="096BA8E2" w:rsidR="0039451A" w:rsidRPr="00125A7A" w:rsidRDefault="00A30F67" w:rsidP="00CB19D0">
      <w:pPr>
        <w:pStyle w:val="a3"/>
      </w:pPr>
      <w:r w:rsidRPr="00741137">
        <w:rPr>
          <w:lang w:val="en-US"/>
        </w:rPr>
        <w:t>UI</w:t>
      </w:r>
      <w:r w:rsidR="0039451A" w:rsidRPr="00125A7A">
        <w:t xml:space="preserve"> – </w:t>
      </w:r>
      <w:r w:rsidR="0039451A" w:rsidRPr="00741137">
        <w:t>интерфейс</w:t>
      </w:r>
      <w:r w:rsidR="0039451A" w:rsidRPr="00125A7A">
        <w:t xml:space="preserve"> </w:t>
      </w:r>
      <w:r w:rsidR="0039451A" w:rsidRPr="00741137">
        <w:t>пользователя</w:t>
      </w:r>
    </w:p>
    <w:p w14:paraId="15E21720" w14:textId="3F197850" w:rsidR="0039451A" w:rsidRPr="00A2059F" w:rsidRDefault="0039451A" w:rsidP="00CB19D0">
      <w:pPr>
        <w:pStyle w:val="a3"/>
      </w:pPr>
      <w:r w:rsidRPr="00A2059F">
        <w:rPr>
          <w:lang w:val="en-US"/>
        </w:rPr>
        <w:t>VIN</w:t>
      </w:r>
      <w:r w:rsidRPr="00A2059F">
        <w:t xml:space="preserve"> </w:t>
      </w:r>
      <w:r w:rsidR="00106615" w:rsidRPr="00125A7A">
        <w:t>–</w:t>
      </w:r>
      <w:r w:rsidRPr="00A2059F">
        <w:t xml:space="preserve"> идентификационный номер транспортного средства</w:t>
      </w:r>
    </w:p>
    <w:p w14:paraId="1D9DF215" w14:textId="77777777" w:rsidR="0039451A" w:rsidRPr="00741137" w:rsidRDefault="0039451A" w:rsidP="00CB19D0">
      <w:pPr>
        <w:pStyle w:val="a3"/>
      </w:pPr>
      <w:r w:rsidRPr="00741137">
        <w:rPr>
          <w:lang w:val="en-US"/>
        </w:rPr>
        <w:t>VS</w:t>
      </w:r>
      <w:r w:rsidRPr="00741137">
        <w:t xml:space="preserve">2022 – </w:t>
      </w:r>
      <w:r w:rsidRPr="00741137">
        <w:rPr>
          <w:lang w:val="en-US"/>
        </w:rPr>
        <w:t>Visual</w:t>
      </w:r>
      <w:r w:rsidRPr="00741137">
        <w:t xml:space="preserve"> </w:t>
      </w:r>
      <w:r w:rsidRPr="00741137">
        <w:rPr>
          <w:lang w:val="en-US"/>
        </w:rPr>
        <w:t>Studio</w:t>
      </w:r>
      <w:r w:rsidRPr="00741137">
        <w:t xml:space="preserve"> 2022</w:t>
      </w:r>
    </w:p>
    <w:p w14:paraId="4F5CBFBB" w14:textId="77777777" w:rsidR="0039451A" w:rsidRPr="00CB19D0" w:rsidRDefault="0039451A" w:rsidP="00CB19D0">
      <w:pPr>
        <w:pStyle w:val="a3"/>
      </w:pPr>
      <w:r w:rsidRPr="00741137">
        <w:t>XAML – расширяемый язык разметки для приложений</w:t>
      </w:r>
    </w:p>
    <w:p w14:paraId="0FFAA174" w14:textId="77777777" w:rsidR="00157D07" w:rsidRDefault="008532F7" w:rsidP="008532F7">
      <w:pPr>
        <w:pStyle w:val="a7"/>
      </w:pPr>
      <w:bookmarkStart w:id="3" w:name="_Toc198114579"/>
      <w:bookmarkStart w:id="4" w:name="_Toc225781442"/>
      <w:r>
        <w:lastRenderedPageBreak/>
        <w:t>Введение</w:t>
      </w:r>
      <w:bookmarkEnd w:id="3"/>
      <w:bookmarkEnd w:id="4"/>
    </w:p>
    <w:p w14:paraId="1D108655" w14:textId="71D8700B" w:rsidR="006533C0" w:rsidRDefault="00C43743" w:rsidP="00F31BF1">
      <w:pPr>
        <w:pStyle w:val="a3"/>
      </w:pPr>
      <w:r>
        <w:t xml:space="preserve">Производственная </w:t>
      </w:r>
      <w:r w:rsidRPr="004325B4">
        <w:t>практика проводится на базе</w:t>
      </w:r>
      <w:r w:rsidR="006533C0" w:rsidRPr="004325B4">
        <w:t xml:space="preserve"> </w:t>
      </w:r>
      <w:r w:rsidR="004325B4" w:rsidRPr="004325B4">
        <w:t>АРОО «Федерация тхэквондо ГТФ»</w:t>
      </w:r>
      <w:r w:rsidR="006533C0" w:rsidRPr="004325B4">
        <w:t xml:space="preserve">. </w:t>
      </w:r>
      <w:r w:rsidR="00CB19D0" w:rsidRPr="004325B4">
        <w:t>Одной из задач предприятия</w:t>
      </w:r>
      <w:r w:rsidR="00CB19D0">
        <w:t xml:space="preserve"> является</w:t>
      </w:r>
      <w:r w:rsidR="00CB19D0" w:rsidRPr="00CB19D0">
        <w:t xml:space="preserve"> </w:t>
      </w:r>
      <w:r w:rsidR="00C337A1">
        <w:t>подготовка спортсменов к выступлению на соревнованиях</w:t>
      </w:r>
      <w:r>
        <w:t>.</w:t>
      </w:r>
      <w:r w:rsidR="0073286F">
        <w:t xml:space="preserve"> В рамках практики </w:t>
      </w:r>
      <w:r w:rsidR="00006F7F">
        <w:t>решается</w:t>
      </w:r>
      <w:r w:rsidR="0073286F">
        <w:t xml:space="preserve"> задача автоматизации учёта посещаемости тренировок</w:t>
      </w:r>
      <w:r w:rsidR="00D14DB1">
        <w:t xml:space="preserve"> в федерации и формирования групп спортсменов</w:t>
      </w:r>
      <w:r w:rsidR="0073286F">
        <w:t xml:space="preserve"> с целью замены журналов.</w:t>
      </w:r>
    </w:p>
    <w:p w14:paraId="6C180AAC" w14:textId="317A0E5B" w:rsidR="003C1293" w:rsidRDefault="003C1293" w:rsidP="003C1293">
      <w:pPr>
        <w:pStyle w:val="a3"/>
      </w:pPr>
      <w:r w:rsidRPr="00904113">
        <w:t>Производственная практика является неотъемлемой частью учебного процесса образовательной программы среднего профессионального образования по специальности 09.02.07 Информационные системы и программирование.</w:t>
      </w:r>
    </w:p>
    <w:p w14:paraId="4F2E5E81" w14:textId="6402D4B9" w:rsidR="00006F7F" w:rsidRDefault="00006F7F" w:rsidP="003C1293">
      <w:pPr>
        <w:pStyle w:val="a3"/>
      </w:pPr>
      <w:r w:rsidRPr="00006F7F">
        <w:t>Целью прохождения производственной практики является получение практического опыта выполнения работ по ПМ.02 «Осуществление интеграции программных модулей» и ПМ.04 «Сопровождение и обслуживание программного обеспечения компьютерных систем» и развитие общих и профессиональных компетенций.</w:t>
      </w:r>
    </w:p>
    <w:p w14:paraId="2D500149" w14:textId="7057B042" w:rsidR="00006F7F" w:rsidRPr="00F31BF1" w:rsidRDefault="00006F7F" w:rsidP="00006F7F">
      <w:pPr>
        <w:pStyle w:val="a3"/>
      </w:pPr>
      <w:r w:rsidRPr="00F25CF1">
        <w:t xml:space="preserve">Для достижения поставленной цели </w:t>
      </w:r>
      <w:r>
        <w:t>требуется</w:t>
      </w:r>
      <w:r w:rsidR="00454E45">
        <w:t xml:space="preserve"> </w:t>
      </w:r>
      <w:r w:rsidRPr="00F25CF1">
        <w:t>решить следующие задачи</w:t>
      </w:r>
      <w:r w:rsidRPr="00F31BF1">
        <w:t>:</w:t>
      </w:r>
    </w:p>
    <w:p w14:paraId="714E1719" w14:textId="77777777" w:rsidR="00006F7F" w:rsidRPr="00006F7F" w:rsidRDefault="00006F7F" w:rsidP="00006F7F">
      <w:pPr>
        <w:pStyle w:val="a1"/>
      </w:pPr>
      <w:r w:rsidRPr="00006F7F">
        <w:t>проанализировать функциональные и эксплуатационные требования к ПО;</w:t>
      </w:r>
    </w:p>
    <w:p w14:paraId="5BD90228" w14:textId="77777777" w:rsidR="00006F7F" w:rsidRPr="00006F7F" w:rsidRDefault="00006F7F" w:rsidP="00006F7F">
      <w:pPr>
        <w:pStyle w:val="a1"/>
      </w:pPr>
      <w:r w:rsidRPr="00006F7F">
        <w:t>сформировать требования к программным модулям по предложенной документации;</w:t>
      </w:r>
    </w:p>
    <w:p w14:paraId="2F349DE9" w14:textId="77777777" w:rsidR="00006F7F" w:rsidRPr="00006F7F" w:rsidRDefault="00006F7F" w:rsidP="00006F7F">
      <w:pPr>
        <w:pStyle w:val="a1"/>
      </w:pPr>
      <w:r w:rsidRPr="00006F7F">
        <w:t>реализовать и интегрировать модули в ПО;</w:t>
      </w:r>
    </w:p>
    <w:p w14:paraId="109AC445" w14:textId="77777777" w:rsidR="00006F7F" w:rsidRPr="00006F7F" w:rsidRDefault="00006F7F" w:rsidP="00006F7F">
      <w:pPr>
        <w:pStyle w:val="a1"/>
      </w:pPr>
      <w:r w:rsidRPr="00006F7F">
        <w:t>использовать системы контроля версий;</w:t>
      </w:r>
    </w:p>
    <w:p w14:paraId="1C684FA1" w14:textId="77777777" w:rsidR="00006F7F" w:rsidRPr="00006F7F" w:rsidRDefault="00006F7F" w:rsidP="00006F7F">
      <w:pPr>
        <w:pStyle w:val="a1"/>
      </w:pPr>
      <w:r w:rsidRPr="00006F7F">
        <w:t>использовать инструментальные средства на этапе отладки программного продукта;</w:t>
      </w:r>
    </w:p>
    <w:p w14:paraId="68C38EAE" w14:textId="77777777" w:rsidR="00006F7F" w:rsidRPr="00006F7F" w:rsidRDefault="00006F7F" w:rsidP="00006F7F">
      <w:pPr>
        <w:pStyle w:val="a1"/>
      </w:pPr>
      <w:r w:rsidRPr="00006F7F">
        <w:t>разработать тестовые наборы и сценарии;</w:t>
      </w:r>
    </w:p>
    <w:p w14:paraId="31459615" w14:textId="77777777" w:rsidR="00006F7F" w:rsidRPr="00006F7F" w:rsidRDefault="00006F7F" w:rsidP="00006F7F">
      <w:pPr>
        <w:pStyle w:val="a1"/>
      </w:pPr>
      <w:r w:rsidRPr="00006F7F">
        <w:t>провести тестирование программного модуля по определенному сценарию;</w:t>
      </w:r>
    </w:p>
    <w:p w14:paraId="559B7A8B" w14:textId="77777777" w:rsidR="00006F7F" w:rsidRPr="00006F7F" w:rsidRDefault="00006F7F" w:rsidP="00006F7F">
      <w:pPr>
        <w:pStyle w:val="a1"/>
      </w:pPr>
      <w:r w:rsidRPr="00006F7F">
        <w:lastRenderedPageBreak/>
        <w:t>провести инспектирование разработанных программных модулей на предмет соответствия стандартам кодирования;</w:t>
      </w:r>
    </w:p>
    <w:p w14:paraId="48B91B4F" w14:textId="77777777" w:rsidR="00006F7F" w:rsidRPr="00006F7F" w:rsidRDefault="00006F7F" w:rsidP="00006F7F">
      <w:pPr>
        <w:pStyle w:val="a1"/>
      </w:pPr>
      <w:r w:rsidRPr="00006F7F">
        <w:t>выполнить сбор и настройку конфигурации ПО компьютерных систем;</w:t>
      </w:r>
    </w:p>
    <w:p w14:paraId="0059865C" w14:textId="77777777" w:rsidR="00006F7F" w:rsidRPr="00006F7F" w:rsidRDefault="00006F7F" w:rsidP="00006F7F">
      <w:pPr>
        <w:pStyle w:val="a1"/>
      </w:pPr>
      <w:r w:rsidRPr="00006F7F">
        <w:t>провести инсталляцию ПО компьютерных систем;</w:t>
      </w:r>
    </w:p>
    <w:p w14:paraId="0584370A" w14:textId="77777777" w:rsidR="00006F7F" w:rsidRPr="00006F7F" w:rsidRDefault="00006F7F" w:rsidP="00006F7F">
      <w:pPr>
        <w:pStyle w:val="a1"/>
      </w:pPr>
      <w:r w:rsidRPr="00006F7F">
        <w:t>выполнить настройку отдельных компонентов ПО компьютерных систем;</w:t>
      </w:r>
    </w:p>
    <w:p w14:paraId="3C403647" w14:textId="77777777" w:rsidR="00006F7F" w:rsidRPr="00006F7F" w:rsidRDefault="00006F7F" w:rsidP="00006F7F">
      <w:pPr>
        <w:pStyle w:val="a1"/>
      </w:pPr>
      <w:r w:rsidRPr="00006F7F">
        <w:t>сформировать эксплуатационные характеристики ПО компьютерных систем;</w:t>
      </w:r>
    </w:p>
    <w:p w14:paraId="4A069A40" w14:textId="7AC77629" w:rsidR="00006F7F" w:rsidRDefault="00006F7F" w:rsidP="009D7E45">
      <w:pPr>
        <w:pStyle w:val="a1"/>
      </w:pPr>
      <w:r w:rsidRPr="00006F7F">
        <w:t>выполнить модификацию отдельных компонентов ПО в соответствии с потребностями заказчика.</w:t>
      </w:r>
    </w:p>
    <w:p w14:paraId="15B2C40F" w14:textId="1B940B81" w:rsidR="006533C0" w:rsidRDefault="006533C0" w:rsidP="0039451A">
      <w:pPr>
        <w:pStyle w:val="a3"/>
      </w:pPr>
      <w:r w:rsidRPr="006533C0">
        <w:t xml:space="preserve">Для практикантов предоставляется рабочее место с </w:t>
      </w:r>
      <w:r w:rsidR="000D3AE0">
        <w:t>ПК</w:t>
      </w:r>
      <w:r w:rsidRPr="006533C0">
        <w:t xml:space="preserve"> и всем необходимым для работы аппаратным и </w:t>
      </w:r>
      <w:r w:rsidR="000D3AE0">
        <w:t>ПО</w:t>
      </w:r>
      <w:r w:rsidRPr="006533C0">
        <w:t>:</w:t>
      </w:r>
    </w:p>
    <w:p w14:paraId="06182D26" w14:textId="1B0FF606" w:rsidR="006533C0" w:rsidRPr="006533C0" w:rsidRDefault="006533C0" w:rsidP="0039451A">
      <w:pPr>
        <w:pStyle w:val="a1"/>
        <w:rPr>
          <w:lang w:val="en-US"/>
        </w:rPr>
      </w:pPr>
      <w:r w:rsidRPr="006533C0">
        <w:t>процессор</w:t>
      </w:r>
      <w:r w:rsidRPr="006533C0">
        <w:rPr>
          <w:lang w:val="en-US"/>
        </w:rPr>
        <w:t xml:space="preserve">: 11th Gen Intel(R) </w:t>
      </w:r>
      <w:proofErr w:type="gramStart"/>
      <w:r w:rsidRPr="006533C0">
        <w:rPr>
          <w:lang w:val="en-US"/>
        </w:rPr>
        <w:t>Core(</w:t>
      </w:r>
      <w:proofErr w:type="gramEnd"/>
      <w:r w:rsidRPr="006533C0">
        <w:rPr>
          <w:lang w:val="en-US"/>
        </w:rPr>
        <w:t>TM) i5-11400H @ 2.70GHz;</w:t>
      </w:r>
    </w:p>
    <w:p w14:paraId="6888B909" w14:textId="77777777" w:rsidR="006533C0" w:rsidRPr="006533C0" w:rsidRDefault="006533C0" w:rsidP="0039451A">
      <w:pPr>
        <w:pStyle w:val="a1"/>
      </w:pPr>
      <w:r w:rsidRPr="006533C0">
        <w:t xml:space="preserve">системная плата: </w:t>
      </w:r>
      <w:r>
        <w:rPr>
          <w:lang w:val="en-US"/>
        </w:rPr>
        <w:t>Katana</w:t>
      </w:r>
      <w:r w:rsidRPr="006533C0">
        <w:t xml:space="preserve"> </w:t>
      </w:r>
      <w:r>
        <w:rPr>
          <w:lang w:val="en-US"/>
        </w:rPr>
        <w:t>GF</w:t>
      </w:r>
      <w:r w:rsidRPr="006533C0">
        <w:t>76 11</w:t>
      </w:r>
      <w:r>
        <w:rPr>
          <w:lang w:val="en-US"/>
        </w:rPr>
        <w:t>SC</w:t>
      </w:r>
      <w:r w:rsidRPr="006533C0">
        <w:t>;</w:t>
      </w:r>
    </w:p>
    <w:p w14:paraId="602F6AE1" w14:textId="77777777" w:rsidR="006533C0" w:rsidRPr="006533C0" w:rsidRDefault="006533C0" w:rsidP="0039451A">
      <w:pPr>
        <w:pStyle w:val="a1"/>
        <w:rPr>
          <w:lang w:val="en-US"/>
        </w:rPr>
      </w:pPr>
      <w:r w:rsidRPr="006533C0">
        <w:t>видеокарта</w:t>
      </w:r>
      <w:r w:rsidRPr="006533C0">
        <w:rPr>
          <w:lang w:val="en-US"/>
        </w:rPr>
        <w:t xml:space="preserve">: </w:t>
      </w:r>
      <w:r>
        <w:rPr>
          <w:lang w:val="en-US"/>
        </w:rPr>
        <w:t>Nvidia GeForce GTX 1650</w:t>
      </w:r>
      <w:r w:rsidRPr="006533C0">
        <w:rPr>
          <w:lang w:val="en-US"/>
        </w:rPr>
        <w:t>;</w:t>
      </w:r>
    </w:p>
    <w:p w14:paraId="16242710" w14:textId="77777777" w:rsidR="006533C0" w:rsidRPr="006533C0" w:rsidRDefault="006533C0" w:rsidP="0039451A">
      <w:pPr>
        <w:pStyle w:val="a1"/>
        <w:rPr>
          <w:lang w:val="en-US"/>
        </w:rPr>
      </w:pPr>
      <w:r w:rsidRPr="006533C0">
        <w:t>оперативная</w:t>
      </w:r>
      <w:r w:rsidRPr="006533C0">
        <w:rPr>
          <w:lang w:val="en-US"/>
        </w:rPr>
        <w:t xml:space="preserve"> </w:t>
      </w:r>
      <w:r w:rsidRPr="006533C0">
        <w:t>память</w:t>
      </w:r>
      <w:r w:rsidRPr="006533C0">
        <w:rPr>
          <w:lang w:val="en-US"/>
        </w:rPr>
        <w:t xml:space="preserve"> – 8</w:t>
      </w:r>
      <w:r w:rsidRPr="006533C0">
        <w:t>ГБ</w:t>
      </w:r>
      <w:r>
        <w:t>;</w:t>
      </w:r>
    </w:p>
    <w:p w14:paraId="03FB44D1" w14:textId="49AB04EA" w:rsidR="006533C0" w:rsidRDefault="000F676E" w:rsidP="0039451A">
      <w:pPr>
        <w:pStyle w:val="a1"/>
      </w:pPr>
      <w:r>
        <w:t>ОС</w:t>
      </w:r>
      <w:r w:rsidR="006533C0" w:rsidRPr="006533C0">
        <w:t xml:space="preserve">: </w:t>
      </w:r>
      <w:r w:rsidR="006533C0" w:rsidRPr="006533C0">
        <w:rPr>
          <w:lang w:val="en-US"/>
        </w:rPr>
        <w:t>Windows 11 Pro</w:t>
      </w:r>
      <w:r w:rsidR="006533C0" w:rsidRPr="006533C0">
        <w:t>;</w:t>
      </w:r>
    </w:p>
    <w:p w14:paraId="0F6C6988" w14:textId="074745F2" w:rsidR="005B75D8" w:rsidRDefault="006533C0" w:rsidP="0039451A">
      <w:pPr>
        <w:pStyle w:val="a1"/>
        <w:rPr>
          <w:lang w:val="en-US"/>
        </w:rPr>
      </w:pPr>
      <w:r w:rsidRPr="006533C0">
        <w:rPr>
          <w:lang w:val="en-US"/>
        </w:rPr>
        <w:t>Visual Studio 2022</w:t>
      </w:r>
      <w:r w:rsidR="005B75D8">
        <w:rPr>
          <w:lang w:val="en-US"/>
        </w:rPr>
        <w:t>;</w:t>
      </w:r>
    </w:p>
    <w:p w14:paraId="5EC542A1" w14:textId="4310CE7F" w:rsidR="005B75D8" w:rsidRDefault="006533C0" w:rsidP="0039451A">
      <w:pPr>
        <w:pStyle w:val="a1"/>
        <w:rPr>
          <w:lang w:val="en-US"/>
        </w:rPr>
      </w:pPr>
      <w:r w:rsidRPr="006533C0">
        <w:rPr>
          <w:lang w:val="en-US"/>
        </w:rPr>
        <w:t xml:space="preserve">Microsoft SQL Server Management Studio </w:t>
      </w:r>
      <w:r w:rsidR="001421E3" w:rsidRPr="001421E3">
        <w:rPr>
          <w:lang w:val="en-US"/>
        </w:rPr>
        <w:t>20</w:t>
      </w:r>
      <w:r w:rsidR="005B75D8">
        <w:rPr>
          <w:lang w:val="en-US"/>
        </w:rPr>
        <w:t>;</w:t>
      </w:r>
    </w:p>
    <w:p w14:paraId="4AE6C2FC" w14:textId="0CFB55A3" w:rsidR="00DC5424" w:rsidRPr="003C1293" w:rsidRDefault="006533C0" w:rsidP="003C1293">
      <w:pPr>
        <w:pStyle w:val="a1"/>
        <w:rPr>
          <w:lang w:val="en-US"/>
        </w:rPr>
      </w:pPr>
      <w:r w:rsidRPr="006533C0">
        <w:rPr>
          <w:lang w:val="en-US"/>
        </w:rPr>
        <w:t>draw.io.</w:t>
      </w:r>
      <w:r w:rsidR="00C43743">
        <w:rPr>
          <w:lang w:val="en-US"/>
        </w:rPr>
        <w:t xml:space="preserve"> Diagrams</w:t>
      </w:r>
      <w:r w:rsidR="00125A7A" w:rsidRPr="00125A7A">
        <w:rPr>
          <w:lang w:val="en-US"/>
        </w:rPr>
        <w:t>.</w:t>
      </w:r>
    </w:p>
    <w:p w14:paraId="60AAB235" w14:textId="4D36AFC0" w:rsidR="00810637" w:rsidRPr="00670A29" w:rsidRDefault="00F116CE" w:rsidP="007B1296">
      <w:pPr>
        <w:pStyle w:val="1"/>
      </w:pPr>
      <w:bookmarkStart w:id="5" w:name="_Toc198114580"/>
      <w:bookmarkStart w:id="6" w:name="_Toc225781443"/>
      <w:r>
        <w:lastRenderedPageBreak/>
        <w:t>Охрана труда и техника безопасности при работе на ПК</w:t>
      </w:r>
      <w:bookmarkEnd w:id="5"/>
      <w:bookmarkEnd w:id="6"/>
    </w:p>
    <w:p w14:paraId="0F839278" w14:textId="1134A57A" w:rsidR="00774D8B" w:rsidRDefault="00774D8B" w:rsidP="00CB19D0">
      <w:pPr>
        <w:pStyle w:val="2"/>
      </w:pPr>
      <w:bookmarkStart w:id="7" w:name="_Toc225781444"/>
      <w:r w:rsidRPr="00774D8B">
        <w:t xml:space="preserve">Общие требования </w:t>
      </w:r>
      <w:r w:rsidR="005A217E">
        <w:t>безопасности</w:t>
      </w:r>
      <w:bookmarkEnd w:id="7"/>
    </w:p>
    <w:p w14:paraId="4596B8B2" w14:textId="77777777" w:rsidR="001421E3" w:rsidRDefault="001421E3" w:rsidP="001421E3">
      <w:pPr>
        <w:pStyle w:val="a3"/>
        <w:rPr>
          <w:sz w:val="24"/>
        </w:rPr>
      </w:pPr>
      <w:r>
        <w:t>К самостоятельной работе на ПК допускаются лица, прошедшие медосмотр, инструктаж по охране труда, обучение безопасным методам работы, проверку знаний по электробезопасности (1 группа) и не имеющие медицинских противопоказаний.</w:t>
      </w:r>
    </w:p>
    <w:p w14:paraId="423859DC" w14:textId="77777777" w:rsidR="001421E3" w:rsidRDefault="001421E3" w:rsidP="001421E3">
      <w:pPr>
        <w:pStyle w:val="a3"/>
      </w:pPr>
      <w:r>
        <w:t>Работник должен знать о возможных вредных факторах:</w:t>
      </w:r>
    </w:p>
    <w:p w14:paraId="06DC148F" w14:textId="77777777" w:rsidR="001421E3" w:rsidRDefault="001421E3" w:rsidP="0039451A">
      <w:pPr>
        <w:pStyle w:val="a1"/>
      </w:pPr>
      <w:r>
        <w:t>перегрев оборудования, некомфортная температура воздуха</w:t>
      </w:r>
      <w:r w:rsidRPr="001421E3">
        <w:t>;</w:t>
      </w:r>
    </w:p>
    <w:p w14:paraId="440D57F0" w14:textId="77777777" w:rsidR="001421E3" w:rsidRDefault="001421E3" w:rsidP="0039451A">
      <w:pPr>
        <w:pStyle w:val="a1"/>
      </w:pPr>
      <w:r>
        <w:t>повышенное электрическое поле, яркий свет</w:t>
      </w:r>
      <w:r w:rsidRPr="001421E3">
        <w:t>;</w:t>
      </w:r>
    </w:p>
    <w:p w14:paraId="4EF36F8C" w14:textId="77777777" w:rsidR="001421E3" w:rsidRDefault="001421E3" w:rsidP="0039451A">
      <w:pPr>
        <w:pStyle w:val="a1"/>
      </w:pPr>
      <w:r>
        <w:t>зрительное и статическое напряжение</w:t>
      </w:r>
      <w:r>
        <w:rPr>
          <w:lang w:val="en-US"/>
        </w:rPr>
        <w:t>;</w:t>
      </w:r>
    </w:p>
    <w:p w14:paraId="6C0B3422" w14:textId="77777777" w:rsidR="001421E3" w:rsidRDefault="001421E3" w:rsidP="0039451A">
      <w:pPr>
        <w:pStyle w:val="a1"/>
      </w:pPr>
      <w:r>
        <w:t>монотонность труда.</w:t>
      </w:r>
    </w:p>
    <w:p w14:paraId="04DBFA3C" w14:textId="77777777" w:rsidR="001421E3" w:rsidRPr="001421E3" w:rsidRDefault="001421E3" w:rsidP="001421E3">
      <w:pPr>
        <w:pStyle w:val="a3"/>
      </w:pPr>
      <w:r>
        <w:t>Обязанности работника:</w:t>
      </w:r>
    </w:p>
    <w:p w14:paraId="061B8945" w14:textId="77777777" w:rsidR="001421E3" w:rsidRPr="001421E3" w:rsidRDefault="001421E3" w:rsidP="0039451A">
      <w:pPr>
        <w:pStyle w:val="a1"/>
      </w:pPr>
      <w:r>
        <w:t>соблюдать трудовую дисциплину, режим работы и отдыха</w:t>
      </w:r>
      <w:r w:rsidRPr="001421E3">
        <w:t>;</w:t>
      </w:r>
    </w:p>
    <w:p w14:paraId="696DDBC1" w14:textId="77777777" w:rsidR="001421E3" w:rsidRDefault="001421E3" w:rsidP="0039451A">
      <w:pPr>
        <w:pStyle w:val="a1"/>
        <w:rPr>
          <w:lang w:val="en-US"/>
        </w:rPr>
      </w:pPr>
      <w:r>
        <w:t>выполнять только порученные задачи</w:t>
      </w:r>
      <w:r>
        <w:rPr>
          <w:lang w:val="en-US"/>
        </w:rPr>
        <w:t>;</w:t>
      </w:r>
    </w:p>
    <w:p w14:paraId="36946417" w14:textId="77777777" w:rsidR="001421E3" w:rsidRPr="001421E3" w:rsidRDefault="001421E3" w:rsidP="0039451A">
      <w:pPr>
        <w:pStyle w:val="a1"/>
      </w:pPr>
      <w:r>
        <w:t>содержать рабочее место в порядке</w:t>
      </w:r>
      <w:r w:rsidRPr="001421E3">
        <w:t>;</w:t>
      </w:r>
    </w:p>
    <w:p w14:paraId="75D08C30" w14:textId="77777777" w:rsidR="001421E3" w:rsidRDefault="001421E3" w:rsidP="0039451A">
      <w:pPr>
        <w:pStyle w:val="a1"/>
        <w:rPr>
          <w:lang w:val="en-US"/>
        </w:rPr>
      </w:pPr>
      <w:r>
        <w:t>немедленно сообщать о неисправностях</w:t>
      </w:r>
      <w:r>
        <w:rPr>
          <w:lang w:val="en-US"/>
        </w:rPr>
        <w:t>;</w:t>
      </w:r>
    </w:p>
    <w:p w14:paraId="5C9EF25D" w14:textId="77777777" w:rsidR="001421E3" w:rsidRPr="001421E3" w:rsidRDefault="001421E3" w:rsidP="0039451A">
      <w:pPr>
        <w:pStyle w:val="a1"/>
      </w:pPr>
      <w:r>
        <w:t>соблюдать правила пожарной и электробезопасности.</w:t>
      </w:r>
    </w:p>
    <w:p w14:paraId="58C4CD66" w14:textId="77777777" w:rsidR="001421E3" w:rsidRPr="001421E3" w:rsidRDefault="001421E3" w:rsidP="001421E3">
      <w:pPr>
        <w:pStyle w:val="a3"/>
      </w:pPr>
      <w:r>
        <w:t>Нарушение требований влечёт ответственность по закону РФ.</w:t>
      </w:r>
    </w:p>
    <w:p w14:paraId="1108A650" w14:textId="579D44B8" w:rsidR="00B82787" w:rsidRPr="00CB19D0" w:rsidRDefault="00D0206C" w:rsidP="00CB19D0">
      <w:pPr>
        <w:pStyle w:val="2"/>
      </w:pPr>
      <w:bookmarkStart w:id="8" w:name="_Toc225781445"/>
      <w:r w:rsidRPr="00D0206C">
        <w:t xml:space="preserve">Требования </w:t>
      </w:r>
      <w:r w:rsidR="00331B36">
        <w:t>безопасности</w:t>
      </w:r>
      <w:r w:rsidRPr="00D0206C">
        <w:t xml:space="preserve"> перед началом работы</w:t>
      </w:r>
      <w:bookmarkEnd w:id="8"/>
    </w:p>
    <w:p w14:paraId="13E0FFE4" w14:textId="77777777" w:rsidR="00D0206C" w:rsidRDefault="001421E3" w:rsidP="001421E3">
      <w:pPr>
        <w:pStyle w:val="a3"/>
      </w:pPr>
      <w:r w:rsidRPr="001421E3">
        <w:t xml:space="preserve">Перед началом работы </w:t>
      </w:r>
      <w:r w:rsidR="00C43743">
        <w:t>работник</w:t>
      </w:r>
      <w:r w:rsidRPr="001421E3">
        <w:t xml:space="preserve"> должен проветрить помещение, правильно расположить оборудование, убрать лишние предметы, про</w:t>
      </w:r>
      <w:r w:rsidR="00A20590">
        <w:t xml:space="preserve">вести визуальный осмотр </w:t>
      </w:r>
      <w:r w:rsidRPr="001421E3">
        <w:t>проводов и розеток</w:t>
      </w:r>
      <w:r w:rsidR="00AF512F">
        <w:t xml:space="preserve"> на наличие повреждений</w:t>
      </w:r>
      <w:r w:rsidRPr="001421E3">
        <w:t>, а также очистить монитор и клавиатуру от пыли при необходимости.</w:t>
      </w:r>
    </w:p>
    <w:p w14:paraId="39C5837A" w14:textId="3A52E9A7" w:rsidR="000E00EB" w:rsidRPr="00CB19D0" w:rsidRDefault="00D0206C" w:rsidP="008D1220">
      <w:pPr>
        <w:pStyle w:val="2"/>
        <w:ind w:left="709" w:firstLine="0"/>
        <w:rPr>
          <w:bCs/>
        </w:rPr>
      </w:pPr>
      <w:bookmarkStart w:id="9" w:name="_Toc225781446"/>
      <w:r w:rsidRPr="00CB19D0">
        <w:lastRenderedPageBreak/>
        <w:t xml:space="preserve">Требования </w:t>
      </w:r>
      <w:r w:rsidR="00331B36">
        <w:t>безопасности</w:t>
      </w:r>
      <w:r w:rsidRPr="00CB19D0">
        <w:t xml:space="preserve"> во время работы</w:t>
      </w:r>
      <w:bookmarkEnd w:id="9"/>
    </w:p>
    <w:p w14:paraId="6951BB41" w14:textId="11F862D2" w:rsidR="001421E3" w:rsidRPr="001421E3" w:rsidRDefault="001421E3" w:rsidP="001421E3">
      <w:pPr>
        <w:pStyle w:val="a3"/>
      </w:pPr>
      <w:r w:rsidRPr="001421E3">
        <w:t xml:space="preserve">Во время работы </w:t>
      </w:r>
      <w:r w:rsidR="00544C90">
        <w:t>за ПК сотрудник</w:t>
      </w:r>
      <w:r w:rsidRPr="001421E3">
        <w:t xml:space="preserve"> обязан:</w:t>
      </w:r>
    </w:p>
    <w:p w14:paraId="7F89A7F1" w14:textId="77777777" w:rsidR="001421E3" w:rsidRPr="001421E3" w:rsidRDefault="001421E3" w:rsidP="0039451A">
      <w:pPr>
        <w:pStyle w:val="a1"/>
      </w:pPr>
      <w:r w:rsidRPr="001421E3">
        <w:t xml:space="preserve">поддерживать порядок на рабочем месте, не </w:t>
      </w:r>
      <w:r w:rsidR="008123B2">
        <w:t>заслонять</w:t>
      </w:r>
      <w:r w:rsidRPr="001421E3">
        <w:t xml:space="preserve"> вентиляционные отверстия ПК;</w:t>
      </w:r>
    </w:p>
    <w:p w14:paraId="5EFCC801" w14:textId="77777777" w:rsidR="001421E3" w:rsidRPr="001421E3" w:rsidRDefault="001421E3" w:rsidP="0039451A">
      <w:pPr>
        <w:pStyle w:val="a1"/>
      </w:pPr>
      <w:r w:rsidRPr="001421E3">
        <w:t>корректно завершать задачи при перерывах, настраивать комфортные параметры экрана</w:t>
      </w:r>
      <w:r w:rsidR="008123B2">
        <w:t>;</w:t>
      </w:r>
    </w:p>
    <w:p w14:paraId="2291A728" w14:textId="77777777" w:rsidR="001421E3" w:rsidRPr="001421E3" w:rsidRDefault="001421E3" w:rsidP="0039451A">
      <w:pPr>
        <w:pStyle w:val="a1"/>
      </w:pPr>
      <w:r w:rsidRPr="001421E3">
        <w:t>соблюдать регламентированные перерывы и выполнять физические упражнения.</w:t>
      </w:r>
    </w:p>
    <w:p w14:paraId="48C6665F" w14:textId="77777777" w:rsidR="001421E3" w:rsidRPr="001421E3" w:rsidRDefault="001421E3" w:rsidP="001421E3">
      <w:pPr>
        <w:pStyle w:val="a3"/>
      </w:pPr>
      <w:r w:rsidRPr="001421E3">
        <w:t xml:space="preserve">Во время работы </w:t>
      </w:r>
      <w:r>
        <w:t>з</w:t>
      </w:r>
      <w:r w:rsidRPr="001421E3">
        <w:t>апрещается:</w:t>
      </w:r>
    </w:p>
    <w:p w14:paraId="7E52373B" w14:textId="77777777" w:rsidR="001421E3" w:rsidRPr="001421E3" w:rsidRDefault="001421E3" w:rsidP="0039451A">
      <w:pPr>
        <w:pStyle w:val="a1"/>
      </w:pPr>
      <w:r w:rsidRPr="001421E3">
        <w:t>касаться задней панели системного блока или переключать кабели при включённом питании;</w:t>
      </w:r>
    </w:p>
    <w:p w14:paraId="331DC1C7" w14:textId="77777777" w:rsidR="001421E3" w:rsidRPr="001421E3" w:rsidRDefault="001421E3" w:rsidP="0039451A">
      <w:pPr>
        <w:pStyle w:val="a1"/>
      </w:pPr>
      <w:r w:rsidRPr="001421E3">
        <w:t>закрывать оборудование посторонними предметами, допускать скопление бумаг или попадание влаги;</w:t>
      </w:r>
    </w:p>
    <w:p w14:paraId="179FC623" w14:textId="77777777" w:rsidR="00A20590" w:rsidRDefault="001421E3" w:rsidP="0039451A">
      <w:pPr>
        <w:pStyle w:val="a1"/>
      </w:pPr>
      <w:r w:rsidRPr="001421E3">
        <w:t>отключать питание во время работы</w:t>
      </w:r>
      <w:r w:rsidR="00A20590">
        <w:t>;</w:t>
      </w:r>
    </w:p>
    <w:p w14:paraId="6780F432" w14:textId="77777777" w:rsidR="00A20590" w:rsidRDefault="001421E3" w:rsidP="0039451A">
      <w:pPr>
        <w:pStyle w:val="a1"/>
      </w:pPr>
      <w:r w:rsidRPr="001421E3">
        <w:t>самостоятельно ремонтировать технику</w:t>
      </w:r>
      <w:r w:rsidR="00A20590">
        <w:t>;</w:t>
      </w:r>
    </w:p>
    <w:p w14:paraId="7C883126" w14:textId="62650DA3" w:rsidR="00611A26" w:rsidRDefault="001421E3" w:rsidP="0039451A">
      <w:pPr>
        <w:pStyle w:val="a1"/>
      </w:pPr>
      <w:r w:rsidRPr="001421E3">
        <w:t>работать ближе 50 см от монитора.</w:t>
      </w:r>
    </w:p>
    <w:p w14:paraId="44DAC31F" w14:textId="1DAF58E8" w:rsidR="00331B36" w:rsidRDefault="00331B36" w:rsidP="00331B36">
      <w:pPr>
        <w:pStyle w:val="2"/>
      </w:pPr>
      <w:bookmarkStart w:id="10" w:name="_Toc225781447"/>
      <w:r>
        <w:t>Требования охраны труда в аварийных ситуациях</w:t>
      </w:r>
      <w:bookmarkEnd w:id="10"/>
    </w:p>
    <w:p w14:paraId="6AF497E7" w14:textId="77777777" w:rsidR="00331B36" w:rsidRDefault="00331B36" w:rsidP="00331B36">
      <w:pPr>
        <w:pStyle w:val="a3"/>
      </w:pPr>
      <w:r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14:paraId="44747107" w14:textId="77777777" w:rsidR="00331B36" w:rsidRDefault="00331B36" w:rsidP="00331B36">
      <w:pPr>
        <w:pStyle w:val="a3"/>
      </w:pPr>
      <w:r>
        <w:t>При возникновении пожара, задымлении требуется:</w:t>
      </w:r>
    </w:p>
    <w:p w14:paraId="4220F9FA" w14:textId="1C76D04D" w:rsidR="00331B36" w:rsidRDefault="00331B36" w:rsidP="00331B36">
      <w:pPr>
        <w:pStyle w:val="a1"/>
      </w:pPr>
      <w:r>
        <w:t>открыть запасные выходы из здания, обесточить электропитание;</w:t>
      </w:r>
    </w:p>
    <w:p w14:paraId="0622BCE6" w14:textId="5CA50FB1" w:rsidR="00331B36" w:rsidRDefault="00331B36" w:rsidP="00331B36">
      <w:pPr>
        <w:pStyle w:val="a1"/>
      </w:pPr>
      <w:r>
        <w:t>закрыть окна и прикрыть двери;</w:t>
      </w:r>
    </w:p>
    <w:p w14:paraId="7DB56532" w14:textId="5E189F68" w:rsidR="00331B36" w:rsidRDefault="00331B36" w:rsidP="00331B36">
      <w:pPr>
        <w:pStyle w:val="a1"/>
      </w:pPr>
      <w:r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14:paraId="32F81E5C" w14:textId="5691ADF2" w:rsidR="00331B36" w:rsidRDefault="00331B36" w:rsidP="00331B36">
      <w:pPr>
        <w:pStyle w:val="a1"/>
      </w:pPr>
      <w:r>
        <w:lastRenderedPageBreak/>
        <w:t>приступить к тушению пожара первичными средствами пожаротушения, если это не сопряжено с риском для жизни;</w:t>
      </w:r>
    </w:p>
    <w:p w14:paraId="73B1782D" w14:textId="2718672A" w:rsidR="00331B36" w:rsidRDefault="00331B36" w:rsidP="00331B36">
      <w:pPr>
        <w:pStyle w:val="a1"/>
      </w:pPr>
      <w:r>
        <w:t>организовать встречу пожарной команды;</w:t>
      </w:r>
    </w:p>
    <w:p w14:paraId="7A5C3E7F" w14:textId="78E1300E" w:rsidR="00331B36" w:rsidRDefault="00331B36" w:rsidP="00331B36">
      <w:pPr>
        <w:pStyle w:val="a1"/>
      </w:pPr>
      <w:r>
        <w:t>покинуть здание и находиться в зоне эвакуации.</w:t>
      </w:r>
    </w:p>
    <w:p w14:paraId="3FD67A8F" w14:textId="77777777" w:rsidR="00331B36" w:rsidRDefault="00331B36" w:rsidP="00331B36">
      <w:pPr>
        <w:pStyle w:val="a1"/>
      </w:pPr>
      <w:r>
        <w:t>При несчастном случае требуется:</w:t>
      </w:r>
    </w:p>
    <w:p w14:paraId="2228937F" w14:textId="5AE6BCE5" w:rsidR="00331B36" w:rsidRDefault="00331B36" w:rsidP="00331B36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14:paraId="09AF36EC" w14:textId="20504460" w:rsidR="00331B36" w:rsidRDefault="00331B36" w:rsidP="00331B36">
      <w:pPr>
        <w:pStyle w:val="a1"/>
      </w:pPr>
      <w:r>
        <w:t>принять меры по предотвращению развития чрезвычайной ситуации и воздействия травмирующих факторов на других лиц;</w:t>
      </w:r>
    </w:p>
    <w:p w14:paraId="7AE3C884" w14:textId="4C95636F" w:rsidR="00331B36" w:rsidRPr="00331B36" w:rsidRDefault="00331B36" w:rsidP="00331B36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сохранения, зафиксировать сложившуюся обстановку (составить схемы, провести другие мероприятия).</w:t>
      </w:r>
    </w:p>
    <w:p w14:paraId="29482643" w14:textId="77777777" w:rsidR="00D0206C" w:rsidRDefault="00D0206C" w:rsidP="004342F7">
      <w:pPr>
        <w:pStyle w:val="2"/>
        <w:ind w:left="709" w:firstLine="0"/>
      </w:pPr>
      <w:bookmarkStart w:id="11" w:name="_Toc225781448"/>
      <w:r w:rsidRPr="00CB19D0">
        <w:t xml:space="preserve">Требования </w:t>
      </w:r>
      <w:r w:rsidR="00774D8B" w:rsidRPr="00CB19D0">
        <w:t>охраны труда</w:t>
      </w:r>
      <w:r w:rsidRPr="00CB19D0">
        <w:t xml:space="preserve"> по окончании работы</w:t>
      </w:r>
      <w:bookmarkEnd w:id="11"/>
    </w:p>
    <w:p w14:paraId="4FF09029" w14:textId="77777777" w:rsidR="000F7858" w:rsidRDefault="000F7858" w:rsidP="000F7858">
      <w:pPr>
        <w:pStyle w:val="a3"/>
      </w:pPr>
      <w:r w:rsidRPr="000F7858">
        <w:t xml:space="preserve">После окончания работы </w:t>
      </w:r>
      <w:r w:rsidR="00200860">
        <w:t>работник</w:t>
      </w:r>
      <w:r w:rsidRPr="000F7858">
        <w:t xml:space="preserve"> обязан:</w:t>
      </w:r>
    </w:p>
    <w:p w14:paraId="5AD75B18" w14:textId="77777777" w:rsidR="000F7858" w:rsidRDefault="000F7858" w:rsidP="0039451A">
      <w:pPr>
        <w:pStyle w:val="a1"/>
      </w:pPr>
      <w:r w:rsidRPr="000F7858">
        <w:t xml:space="preserve">произвести закрытие всех выполняемых на </w:t>
      </w:r>
      <w:r>
        <w:t>ПК</w:t>
      </w:r>
      <w:r w:rsidRPr="000F7858">
        <w:t xml:space="preserve"> задач</w:t>
      </w:r>
      <w:r>
        <w:t>;</w:t>
      </w:r>
    </w:p>
    <w:p w14:paraId="12CE9EA2" w14:textId="77777777" w:rsidR="000F7858" w:rsidRDefault="000F7858" w:rsidP="0039451A">
      <w:pPr>
        <w:pStyle w:val="a1"/>
      </w:pPr>
      <w:r w:rsidRPr="000F7858">
        <w:t>отключить питание в последовательности, установленной инструкциями по эксплуатации на оборудование, с учетом характера выполняемых работ</w:t>
      </w:r>
      <w:r>
        <w:t>;</w:t>
      </w:r>
    </w:p>
    <w:p w14:paraId="1BA86A72" w14:textId="77777777" w:rsidR="000F7858" w:rsidRPr="00F31BF1" w:rsidRDefault="000F7858" w:rsidP="0039451A">
      <w:pPr>
        <w:pStyle w:val="a1"/>
      </w:pPr>
      <w:r w:rsidRPr="000F7858">
        <w:t>привести в порядок рабочее место.</w:t>
      </w:r>
    </w:p>
    <w:p w14:paraId="270856BB" w14:textId="1174D1C1" w:rsidR="00F116CE" w:rsidRDefault="00F116CE" w:rsidP="00F116CE">
      <w:pPr>
        <w:pStyle w:val="1"/>
      </w:pPr>
      <w:bookmarkStart w:id="12" w:name="_Toc198114581"/>
      <w:bookmarkStart w:id="13" w:name="_Toc225781449"/>
      <w:r>
        <w:lastRenderedPageBreak/>
        <w:t>Выполнение работ по ПМ.</w:t>
      </w:r>
      <w:bookmarkEnd w:id="12"/>
      <w:bookmarkEnd w:id="13"/>
      <w:r w:rsidR="009968BE">
        <w:t>02</w:t>
      </w:r>
    </w:p>
    <w:p w14:paraId="05F40A12" w14:textId="3FC71677" w:rsidR="00F116CE" w:rsidRDefault="00CF56F4" w:rsidP="00046A82">
      <w:pPr>
        <w:pStyle w:val="2"/>
      </w:pPr>
      <w:r>
        <w:t>Анализ и разработка требований</w:t>
      </w:r>
    </w:p>
    <w:p w14:paraId="1CB5089E" w14:textId="74ACA996" w:rsidR="00D14DB1" w:rsidRDefault="00D14DB1" w:rsidP="00D14DB1">
      <w:pPr>
        <w:pStyle w:val="a3"/>
      </w:pPr>
      <w:r>
        <w:t xml:space="preserve">Требуется разработать ИС для учета посещаемости тренировок </w:t>
      </w:r>
      <w:r w:rsidR="00E57468">
        <w:t>в федерации и формирования групп спортсменов</w:t>
      </w:r>
      <w:r>
        <w:t xml:space="preserve">. Система должна заменить бумажные журналы учета </w:t>
      </w:r>
      <w:r w:rsidR="00E57468">
        <w:t>посещаемости тренировок спортсменами, обеспечить снижение временных потерь в ходе проведения занятий в федерации.</w:t>
      </w:r>
    </w:p>
    <w:p w14:paraId="499D881E" w14:textId="245CBE01" w:rsidR="00345758" w:rsidRDefault="00345758" w:rsidP="00D14DB1">
      <w:pPr>
        <w:pStyle w:val="a3"/>
      </w:pPr>
      <w:r>
        <w:t>Основные функциональные требования:</w:t>
      </w:r>
    </w:p>
    <w:p w14:paraId="22639BE5" w14:textId="74B08D28" w:rsidR="00345758" w:rsidRDefault="00345758" w:rsidP="00C569B4">
      <w:pPr>
        <w:pStyle w:val="a1"/>
      </w:pPr>
      <w:r>
        <w:t>авторизация пользователей</w:t>
      </w:r>
      <w:r w:rsidR="00C569B4">
        <w:t xml:space="preserve"> (тренер)</w:t>
      </w:r>
      <w:r>
        <w:t>;</w:t>
      </w:r>
    </w:p>
    <w:p w14:paraId="6B7844AE" w14:textId="48719835" w:rsidR="00C569B4" w:rsidRDefault="00C569B4" w:rsidP="00C569B4">
      <w:pPr>
        <w:pStyle w:val="a1"/>
      </w:pPr>
      <w:r>
        <w:t>создание записей в БД о новых залах, группах, тренерах, спортсменах, тренировк</w:t>
      </w:r>
      <w:r w:rsidR="00470226">
        <w:t>ах</w:t>
      </w:r>
      <w:r>
        <w:t>;</w:t>
      </w:r>
    </w:p>
    <w:p w14:paraId="33A2AC1E" w14:textId="416E7956" w:rsidR="00C569B4" w:rsidRDefault="00C569B4" w:rsidP="00C569B4">
      <w:pPr>
        <w:pStyle w:val="a1"/>
      </w:pPr>
      <w:r>
        <w:t>просмотр и редактирование данных о тренерах, залах, групп</w:t>
      </w:r>
      <w:r w:rsidRPr="00C569B4">
        <w:t xml:space="preserve"> </w:t>
      </w:r>
      <w:r>
        <w:t>залах, группах, тренерах, спортсменах, тренировк</w:t>
      </w:r>
      <w:r w:rsidR="00470226">
        <w:t>ах</w:t>
      </w:r>
      <w:r>
        <w:t>;</w:t>
      </w:r>
    </w:p>
    <w:p w14:paraId="569BEC02" w14:textId="13C2AB86" w:rsidR="00C569B4" w:rsidRDefault="00C569B4" w:rsidP="00C569B4">
      <w:pPr>
        <w:pStyle w:val="a1"/>
      </w:pPr>
      <w:r>
        <w:t>сортировка списка данных о тренировках по группам;</w:t>
      </w:r>
    </w:p>
    <w:p w14:paraId="26666853" w14:textId="5AE3D7AC" w:rsidR="00C569B4" w:rsidRPr="00C569B4" w:rsidRDefault="00C569B4" w:rsidP="00C569B4">
      <w:pPr>
        <w:pStyle w:val="a1"/>
      </w:pPr>
      <w:r>
        <w:t>фиксация посещаемости тренировок спортсменами.</w:t>
      </w:r>
    </w:p>
    <w:p w14:paraId="1484AFB0" w14:textId="304701B6" w:rsidR="007B1296" w:rsidRDefault="009F2122" w:rsidP="00C02CA6">
      <w:pPr>
        <w:pStyle w:val="2"/>
      </w:pPr>
      <w:r>
        <w:t>Выбор состава программных и технических средств</w:t>
      </w:r>
    </w:p>
    <w:p w14:paraId="724832EB" w14:textId="328647A5" w:rsidR="00277B1E" w:rsidRDefault="00277B1E" w:rsidP="00277B1E">
      <w:pPr>
        <w:pStyle w:val="a3"/>
      </w:pPr>
      <w:r>
        <w:t>Согласно требованиям необходимо создать ИС, позволяющую вести учет посещаемости тренировок.</w:t>
      </w:r>
    </w:p>
    <w:p w14:paraId="4FCCEF3D" w14:textId="0849F298" w:rsidR="00277B1E" w:rsidRDefault="00277B1E" w:rsidP="00277B1E">
      <w:pPr>
        <w:pStyle w:val="a3"/>
      </w:pPr>
      <w:r>
        <w:t xml:space="preserve">Необходимо создать оконное приложение, работающее на ОС </w:t>
      </w:r>
      <w:r>
        <w:rPr>
          <w:lang w:val="en-US"/>
        </w:rPr>
        <w:t>Windows</w:t>
      </w:r>
      <w:r w:rsidRPr="00277B1E">
        <w:t>.</w:t>
      </w:r>
      <w:r>
        <w:t xml:space="preserve"> Данное решение было принято в связи с тем, что каждый кабинет тренера оснащается ноутбуком.</w:t>
      </w:r>
      <w:r w:rsidRPr="00277B1E">
        <w:t xml:space="preserve"> </w:t>
      </w:r>
    </w:p>
    <w:p w14:paraId="64A8DDC5" w14:textId="5A5208EF" w:rsidR="00277B1E" w:rsidRDefault="004133F0" w:rsidP="00277B1E">
      <w:pPr>
        <w:pStyle w:val="a3"/>
      </w:pPr>
      <w:r>
        <w:t>В качестве основных инструментов разработки выбрана</w:t>
      </w:r>
      <w:r w:rsidRPr="004133F0">
        <w:t xml:space="preserve"> </w:t>
      </w:r>
      <w:r>
        <w:t>платформа .</w:t>
      </w:r>
      <w:r>
        <w:rPr>
          <w:lang w:val="en-US"/>
        </w:rPr>
        <w:t>NET</w:t>
      </w:r>
      <w:r w:rsidRPr="004133F0">
        <w:t xml:space="preserve"> 8 </w:t>
      </w:r>
      <w:r>
        <w:t xml:space="preserve">с использованием </w:t>
      </w:r>
      <w:r>
        <w:rPr>
          <w:lang w:val="en-US"/>
        </w:rPr>
        <w:t>WPF</w:t>
      </w:r>
      <w:r w:rsidRPr="004133F0">
        <w:t xml:space="preserve"> </w:t>
      </w:r>
      <w:r>
        <w:t xml:space="preserve">и язык программирования </w:t>
      </w:r>
      <w:r>
        <w:rPr>
          <w:lang w:val="en-US"/>
        </w:rPr>
        <w:t>C</w:t>
      </w:r>
      <w:r w:rsidRPr="004133F0">
        <w:t xml:space="preserve">#, </w:t>
      </w:r>
      <w:r>
        <w:t xml:space="preserve">являющийся приоритетным языком для </w:t>
      </w:r>
      <w:r w:rsidRPr="004133F0">
        <w:t>.</w:t>
      </w:r>
      <w:r>
        <w:rPr>
          <w:lang w:val="en-US"/>
        </w:rPr>
        <w:t>NET</w:t>
      </w:r>
      <w:r w:rsidRPr="004133F0">
        <w:t>.</w:t>
      </w:r>
    </w:p>
    <w:p w14:paraId="5887EFFF" w14:textId="77777777" w:rsidR="004133F0" w:rsidRPr="00383766" w:rsidRDefault="004133F0" w:rsidP="00277B1E">
      <w:pPr>
        <w:pStyle w:val="a3"/>
      </w:pPr>
    </w:p>
    <w:p w14:paraId="2B7C6619" w14:textId="106BB650" w:rsidR="004133F0" w:rsidRDefault="004133F0" w:rsidP="00277B1E">
      <w:pPr>
        <w:pStyle w:val="a3"/>
      </w:pPr>
      <w:r>
        <w:lastRenderedPageBreak/>
        <w:t xml:space="preserve">Для разработки приложения будет использоваться </w:t>
      </w:r>
      <w:r>
        <w:rPr>
          <w:lang w:val="en-US"/>
        </w:rPr>
        <w:t>IDE</w:t>
      </w:r>
      <w:r w:rsidRPr="004133F0">
        <w:t xml:space="preserve"> </w:t>
      </w:r>
      <w:r>
        <w:rPr>
          <w:lang w:val="en-US"/>
        </w:rPr>
        <w:t>Visual</w:t>
      </w:r>
      <w:r w:rsidRPr="004133F0">
        <w:t xml:space="preserve"> </w:t>
      </w:r>
      <w:r>
        <w:rPr>
          <w:lang w:val="en-US"/>
        </w:rPr>
        <w:t>Studio</w:t>
      </w:r>
      <w:r w:rsidRPr="004133F0">
        <w:t xml:space="preserve"> 2022, </w:t>
      </w:r>
      <w:r>
        <w:t>обладающая следующими преимуществами:</w:t>
      </w:r>
    </w:p>
    <w:p w14:paraId="4369EC44" w14:textId="42D2A9B7" w:rsidR="004133F0" w:rsidRDefault="005C2834" w:rsidP="00384C98">
      <w:pPr>
        <w:pStyle w:val="a1"/>
      </w:pPr>
      <w:r>
        <w:t>в</w:t>
      </w:r>
      <w:r w:rsidR="004133F0">
        <w:t>строенные средства отладки и тестирования кода;</w:t>
      </w:r>
    </w:p>
    <w:p w14:paraId="76A42D5F" w14:textId="2192AF36" w:rsidR="004133F0" w:rsidRDefault="004133F0" w:rsidP="00384C98">
      <w:pPr>
        <w:pStyle w:val="a1"/>
      </w:pPr>
      <w:r>
        <w:t>автогенерация кода;</w:t>
      </w:r>
    </w:p>
    <w:p w14:paraId="43578B46" w14:textId="5B5029A6" w:rsidR="004133F0" w:rsidRDefault="004133F0" w:rsidP="00384C98">
      <w:pPr>
        <w:pStyle w:val="a1"/>
      </w:pPr>
      <w:r>
        <w:t>статический анализ кода;</w:t>
      </w:r>
    </w:p>
    <w:p w14:paraId="07F45E7E" w14:textId="7B32175B" w:rsidR="004133F0" w:rsidRDefault="004133F0" w:rsidP="00384C98">
      <w:pPr>
        <w:pStyle w:val="a1"/>
      </w:pPr>
      <w:r>
        <w:t>встроенные средства рефакторинга кода</w:t>
      </w:r>
      <w:r w:rsidR="005C2834">
        <w:t>;</w:t>
      </w:r>
    </w:p>
    <w:p w14:paraId="6216B342" w14:textId="4F778B1A" w:rsidR="00384C98" w:rsidRDefault="00384C98" w:rsidP="00384C98">
      <w:pPr>
        <w:pStyle w:val="a1"/>
      </w:pPr>
      <w:r>
        <w:t>встроенный мониторинг системных ресурсов;</w:t>
      </w:r>
    </w:p>
    <w:p w14:paraId="496F57C4" w14:textId="25641ABE" w:rsidR="00384C98" w:rsidRDefault="00384C98" w:rsidP="00384C98">
      <w:pPr>
        <w:pStyle w:val="a1"/>
      </w:pPr>
      <w:r>
        <w:t>интеграция с системами управления версиями.</w:t>
      </w:r>
    </w:p>
    <w:p w14:paraId="4EA2945B" w14:textId="3CE535C3" w:rsidR="00384C98" w:rsidRDefault="00384C98" w:rsidP="00384C98">
      <w:pPr>
        <w:pStyle w:val="a1"/>
        <w:numPr>
          <w:ilvl w:val="0"/>
          <w:numId w:val="0"/>
        </w:numPr>
        <w:ind w:firstLine="709"/>
      </w:pPr>
      <w:r>
        <w:t xml:space="preserve">Для хранения данных выбрана СУБД </w:t>
      </w:r>
      <w:r>
        <w:rPr>
          <w:lang w:val="en-US"/>
        </w:rPr>
        <w:t>Microsoft</w:t>
      </w:r>
      <w:r w:rsidRPr="00384C98">
        <w:t xml:space="preserve"> </w:t>
      </w:r>
      <w:r>
        <w:rPr>
          <w:lang w:val="en-US"/>
        </w:rPr>
        <w:t>SQL</w:t>
      </w:r>
      <w:r w:rsidRPr="00384C98">
        <w:t xml:space="preserve"> </w:t>
      </w:r>
      <w:r>
        <w:rPr>
          <w:lang w:val="en-US"/>
        </w:rPr>
        <w:t>Server</w:t>
      </w:r>
      <w:r w:rsidRPr="00384C98">
        <w:t xml:space="preserve">, </w:t>
      </w:r>
      <w:r>
        <w:t>обеспечивающая надежное хранение информации, поддержку транзакций и целостность данных.</w:t>
      </w:r>
    </w:p>
    <w:p w14:paraId="41F647A5" w14:textId="77F477E1" w:rsidR="00713791" w:rsidRDefault="005C5FCB" w:rsidP="00384C98">
      <w:pPr>
        <w:pStyle w:val="a1"/>
        <w:numPr>
          <w:ilvl w:val="0"/>
          <w:numId w:val="0"/>
        </w:numPr>
        <w:ind w:firstLine="709"/>
      </w:pPr>
      <w:r>
        <w:t>К целевым устройствам предъявляются следующие минимальные системные требования:</w:t>
      </w:r>
    </w:p>
    <w:p w14:paraId="5CDDE7C8" w14:textId="4CAF41BD" w:rsidR="005C5FCB" w:rsidRPr="005C5FCB" w:rsidRDefault="005C5FCB" w:rsidP="005C5FCB">
      <w:pPr>
        <w:pStyle w:val="a1"/>
      </w:pPr>
      <w:r w:rsidRPr="005C5FCB">
        <w:t>ОС: Windows 10 и выше;</w:t>
      </w:r>
    </w:p>
    <w:p w14:paraId="2C50EF64" w14:textId="1071AEBB" w:rsidR="005C5FCB" w:rsidRPr="005C5FCB" w:rsidRDefault="005C5FCB" w:rsidP="005C5FCB">
      <w:pPr>
        <w:pStyle w:val="a1"/>
      </w:pPr>
      <w:r w:rsidRPr="005C5FCB">
        <w:t>оперативная память: 2 ГБ;</w:t>
      </w:r>
    </w:p>
    <w:p w14:paraId="2C6328D6" w14:textId="745BF524" w:rsidR="005C5FCB" w:rsidRPr="005C5FCB" w:rsidRDefault="005C5FCB" w:rsidP="005C5FCB">
      <w:pPr>
        <w:pStyle w:val="a1"/>
      </w:pPr>
      <w:r w:rsidRPr="005C5FCB">
        <w:t>500 МБ свободного места на устройстве.</w:t>
      </w:r>
    </w:p>
    <w:p w14:paraId="68C3F90E" w14:textId="40A71811" w:rsidR="00046A82" w:rsidRDefault="00383766" w:rsidP="007B1296">
      <w:pPr>
        <w:pStyle w:val="2"/>
        <w:rPr>
          <w:lang w:val="en-US"/>
        </w:rPr>
      </w:pPr>
      <w:r>
        <w:t>Проектирование программного обеспечения</w:t>
      </w:r>
    </w:p>
    <w:p w14:paraId="636218EF" w14:textId="4055E952" w:rsidR="00AC38A1" w:rsidRPr="00AC38A1" w:rsidRDefault="00AC38A1" w:rsidP="00AC38A1">
      <w:pPr>
        <w:pStyle w:val="a3"/>
      </w:pPr>
      <w:r>
        <w:t>Проектирования ПО определяет архитектуру системы, выбор технологий, методы и средства реализации функциональных требований и пользовательских сценариев.</w:t>
      </w:r>
    </w:p>
    <w:p w14:paraId="566393B2" w14:textId="4941262B" w:rsidR="00AC38A1" w:rsidRDefault="00AC38A1" w:rsidP="00AC38A1">
      <w:pPr>
        <w:pStyle w:val="a3"/>
      </w:pPr>
      <w:r>
        <w:t>В ходе проектирования ПО принято решение разработать физическую модель БД и созданы макеты пользовательского интерфейса для приложения.</w:t>
      </w:r>
    </w:p>
    <w:p w14:paraId="560FE51B" w14:textId="1CF8A267" w:rsidR="00AC38A1" w:rsidRDefault="00AC38A1" w:rsidP="00AC38A1">
      <w:pPr>
        <w:pStyle w:val="a3"/>
      </w:pPr>
      <w:r>
        <w:t>БД должна быть спроектирована с учетом масштабируемости и предметной области.</w:t>
      </w:r>
    </w:p>
    <w:p w14:paraId="52581FEB" w14:textId="4C847744" w:rsidR="00AC38A1" w:rsidRDefault="00AC38A1" w:rsidP="00AC38A1">
      <w:pPr>
        <w:pStyle w:val="a3"/>
      </w:pPr>
      <w:r>
        <w:t>Физическая модель БД, спроектированная с учетом предметной области, представлена на рисунке 1.</w:t>
      </w:r>
    </w:p>
    <w:p w14:paraId="3BEE85E3" w14:textId="77777777" w:rsidR="00AC38A1" w:rsidRDefault="00AC38A1" w:rsidP="00AC38A1">
      <w:pPr>
        <w:pStyle w:val="a3"/>
      </w:pPr>
    </w:p>
    <w:p w14:paraId="397EB514" w14:textId="77777777" w:rsidR="00AC38A1" w:rsidRDefault="00AC38A1" w:rsidP="00AC38A1">
      <w:pPr>
        <w:pStyle w:val="a3"/>
      </w:pPr>
    </w:p>
    <w:p w14:paraId="05BD016D" w14:textId="3B1D433F" w:rsidR="000E5CAB" w:rsidRDefault="00801556" w:rsidP="00801556">
      <w:pPr>
        <w:pStyle w:val="afd"/>
      </w:pPr>
      <w:r>
        <w:lastRenderedPageBreak/>
        <w:drawing>
          <wp:inline distT="0" distB="0" distL="0" distR="0" wp14:anchorId="2A4CAF0C" wp14:editId="1848C794">
            <wp:extent cx="5943600" cy="3371850"/>
            <wp:effectExtent l="0" t="0" r="0" b="0"/>
            <wp:docPr id="1189483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F582A" w14:textId="40806962" w:rsidR="00801556" w:rsidRDefault="00801556" w:rsidP="00801556">
      <w:pPr>
        <w:pStyle w:val="afe"/>
        <w:rPr>
          <w:lang w:val="en-US"/>
        </w:rPr>
      </w:pPr>
      <w:r>
        <w:t>Рисунок 1 – «</w:t>
      </w:r>
      <w:r>
        <w:rPr>
          <w:lang w:val="en-US"/>
        </w:rPr>
        <w:t>SSMS</w:t>
      </w:r>
      <w:r w:rsidRPr="00801556">
        <w:t xml:space="preserve"> </w:t>
      </w:r>
      <w:r w:rsidR="00426BF0">
        <w:t>20</w:t>
      </w:r>
      <w:r>
        <w:t>». Физическая модель БД</w:t>
      </w:r>
    </w:p>
    <w:p w14:paraId="27816906" w14:textId="77777777" w:rsidR="00274B0D" w:rsidRDefault="000E61D2" w:rsidP="000E61D2">
      <w:pPr>
        <w:pStyle w:val="a3"/>
      </w:pPr>
      <w:r>
        <w:t xml:space="preserve">В ходе проектирования пользовательского интерфейса с помощью сервиса </w:t>
      </w:r>
      <w:r>
        <w:rPr>
          <w:lang w:val="en-US"/>
        </w:rPr>
        <w:t>draw</w:t>
      </w:r>
      <w:r w:rsidRPr="000E61D2">
        <w:t>.</w:t>
      </w:r>
      <w:r>
        <w:rPr>
          <w:lang w:val="en-US"/>
        </w:rPr>
        <w:t>io</w:t>
      </w:r>
      <w:r w:rsidRPr="000E61D2">
        <w:t xml:space="preserve"> </w:t>
      </w:r>
      <w:r>
        <w:t xml:space="preserve">разработан каркас высокой точности </w:t>
      </w:r>
      <w:r>
        <w:rPr>
          <w:lang w:val="en-US"/>
        </w:rPr>
        <w:t>wireframe</w:t>
      </w:r>
      <w:r w:rsidRPr="000E61D2">
        <w:t xml:space="preserve"> </w:t>
      </w:r>
      <w:r>
        <w:t>для приложения.</w:t>
      </w:r>
    </w:p>
    <w:p w14:paraId="10A028C6" w14:textId="4616DA7A" w:rsidR="00274B0D" w:rsidRDefault="000E61D2" w:rsidP="000E61D2">
      <w:pPr>
        <w:pStyle w:val="a3"/>
      </w:pPr>
      <w:r>
        <w:t xml:space="preserve">На рисунке 2 </w:t>
      </w:r>
      <w:r w:rsidR="00274B0D">
        <w:t>отображена схема взаимодействия с экраном залов, на которой располагаются:</w:t>
      </w:r>
    </w:p>
    <w:p w14:paraId="64E2B167" w14:textId="375D02BD" w:rsidR="00274B0D" w:rsidRDefault="001F766F" w:rsidP="001F766F">
      <w:pPr>
        <w:pStyle w:val="a1"/>
      </w:pPr>
      <w:r>
        <w:t>с</w:t>
      </w:r>
      <w:r w:rsidR="00274B0D">
        <w:t>писок всех залов;</w:t>
      </w:r>
    </w:p>
    <w:p w14:paraId="4EACCAB1" w14:textId="57E8A964" w:rsidR="00274B0D" w:rsidRDefault="001F766F" w:rsidP="001F766F">
      <w:pPr>
        <w:pStyle w:val="a1"/>
      </w:pPr>
      <w:r>
        <w:t>к</w:t>
      </w:r>
      <w:r w:rsidR="00274B0D">
        <w:t>нопка перехода на экран «Добавление зала»;</w:t>
      </w:r>
    </w:p>
    <w:p w14:paraId="735C960B" w14:textId="7079AE79" w:rsidR="00274B0D" w:rsidRDefault="001F766F" w:rsidP="001F766F">
      <w:pPr>
        <w:pStyle w:val="a1"/>
      </w:pPr>
      <w:r>
        <w:t>к</w:t>
      </w:r>
      <w:r w:rsidR="00274B0D">
        <w:t>нопка перехода на экран «</w:t>
      </w:r>
      <w:r>
        <w:t>Личные данные</w:t>
      </w:r>
      <w:r w:rsidR="00274B0D">
        <w:t>»;</w:t>
      </w:r>
    </w:p>
    <w:p w14:paraId="7C63C58F" w14:textId="50351700" w:rsidR="001F766F" w:rsidRDefault="001F766F" w:rsidP="001F766F">
      <w:pPr>
        <w:pStyle w:val="a1"/>
      </w:pPr>
      <w:r>
        <w:t>метка с ФИО тренера;</w:t>
      </w:r>
    </w:p>
    <w:p w14:paraId="2AAB40DE" w14:textId="1261AA7C" w:rsidR="00274B0D" w:rsidRDefault="001F766F" w:rsidP="001F766F">
      <w:pPr>
        <w:pStyle w:val="a1"/>
      </w:pPr>
      <w:r>
        <w:t>к</w:t>
      </w:r>
      <w:r w:rsidR="00274B0D">
        <w:t>нопка «назад».</w:t>
      </w:r>
    </w:p>
    <w:p w14:paraId="20A35207" w14:textId="790F84E8" w:rsidR="007F0347" w:rsidRDefault="007F0347" w:rsidP="007F0347">
      <w:pPr>
        <w:pStyle w:val="a1"/>
        <w:numPr>
          <w:ilvl w:val="0"/>
          <w:numId w:val="0"/>
        </w:numPr>
        <w:ind w:firstLine="709"/>
      </w:pPr>
      <w:r>
        <w:t>В процессе проектирования поставлена задача смоделировать интерфейс с интуитивно понятной последовательной навигацией. Это необходимо для удовлетворения пользователей в удобном и эффективном взаимодействии с приложением.</w:t>
      </w:r>
    </w:p>
    <w:p w14:paraId="7DDACB98" w14:textId="77777777" w:rsidR="0041542C" w:rsidRDefault="0041542C" w:rsidP="007F0347">
      <w:pPr>
        <w:pStyle w:val="a1"/>
        <w:numPr>
          <w:ilvl w:val="0"/>
          <w:numId w:val="0"/>
        </w:numPr>
        <w:ind w:firstLine="709"/>
      </w:pPr>
    </w:p>
    <w:p w14:paraId="1226C7D1" w14:textId="77777777" w:rsidR="0041542C" w:rsidRDefault="0041542C" w:rsidP="007F0347">
      <w:pPr>
        <w:pStyle w:val="a1"/>
        <w:numPr>
          <w:ilvl w:val="0"/>
          <w:numId w:val="0"/>
        </w:numPr>
        <w:ind w:firstLine="709"/>
      </w:pPr>
    </w:p>
    <w:p w14:paraId="4E2977EF" w14:textId="3E01CA86" w:rsidR="0041542C" w:rsidRDefault="0041542C" w:rsidP="0041542C">
      <w:pPr>
        <w:pStyle w:val="afd"/>
      </w:pPr>
      <w:r>
        <w:lastRenderedPageBreak/>
        <w:drawing>
          <wp:inline distT="0" distB="0" distL="0" distR="0" wp14:anchorId="3C2D87E0" wp14:editId="069C8BB0">
            <wp:extent cx="3904648" cy="5953125"/>
            <wp:effectExtent l="0" t="0" r="635" b="0"/>
            <wp:docPr id="10504935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830" cy="606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F019B" w14:textId="16C8627F" w:rsidR="0041542C" w:rsidRDefault="0041542C" w:rsidP="0041542C">
      <w:pPr>
        <w:pStyle w:val="afe"/>
      </w:pPr>
      <w:r>
        <w:t>Рисунок 2 – «</w:t>
      </w:r>
      <w:r>
        <w:rPr>
          <w:lang w:val="en-US"/>
        </w:rPr>
        <w:t>draw</w:t>
      </w:r>
      <w:r w:rsidRPr="0041542C">
        <w:t>.</w:t>
      </w:r>
      <w:r>
        <w:rPr>
          <w:lang w:val="en-US"/>
        </w:rPr>
        <w:t>io</w:t>
      </w:r>
      <w:r>
        <w:t>»</w:t>
      </w:r>
      <w:r w:rsidRPr="0041542C">
        <w:t xml:space="preserve">. </w:t>
      </w:r>
      <w:r>
        <w:rPr>
          <w:lang w:val="en-US"/>
        </w:rPr>
        <w:t>Wireframe</w:t>
      </w:r>
      <w:r w:rsidRPr="0041542C">
        <w:t xml:space="preserve"> </w:t>
      </w:r>
      <w:r>
        <w:t>экрана «Залы»</w:t>
      </w:r>
    </w:p>
    <w:p w14:paraId="2FD4E5E1" w14:textId="312EBEAB" w:rsidR="0041542C" w:rsidRDefault="0041542C" w:rsidP="0085455E">
      <w:pPr>
        <w:pStyle w:val="2"/>
      </w:pPr>
      <w:r>
        <w:t>Разработка и интеграция программных модулей</w:t>
      </w:r>
    </w:p>
    <w:p w14:paraId="5A7878B1" w14:textId="240DCE6A" w:rsidR="0085455E" w:rsidRDefault="00781EB2" w:rsidP="0085455E">
      <w:pPr>
        <w:pStyle w:val="a3"/>
      </w:pPr>
      <w:r>
        <w:t xml:space="preserve">В ходе прохождения производственной практики разработано оконное приложения для тренеров на языке программирования </w:t>
      </w:r>
      <w:r>
        <w:rPr>
          <w:lang w:val="en-US"/>
        </w:rPr>
        <w:t>C</w:t>
      </w:r>
      <w:r w:rsidRPr="00781EB2">
        <w:t xml:space="preserve"># </w:t>
      </w:r>
      <w:r>
        <w:t xml:space="preserve">в </w:t>
      </w:r>
      <w:r>
        <w:rPr>
          <w:lang w:val="en-US"/>
        </w:rPr>
        <w:t>IDE</w:t>
      </w:r>
      <w:r w:rsidRPr="00781EB2">
        <w:t xml:space="preserve"> </w:t>
      </w:r>
      <w:r>
        <w:rPr>
          <w:lang w:val="en-US"/>
        </w:rPr>
        <w:t>VS</w:t>
      </w:r>
      <w:r w:rsidRPr="00781EB2">
        <w:t>.</w:t>
      </w:r>
    </w:p>
    <w:p w14:paraId="3C894B1D" w14:textId="77777777" w:rsidR="00C0687F" w:rsidRDefault="00C0687F" w:rsidP="0085455E">
      <w:pPr>
        <w:pStyle w:val="a3"/>
      </w:pPr>
    </w:p>
    <w:p w14:paraId="55649365" w14:textId="77777777" w:rsidR="00C0687F" w:rsidRDefault="00C0687F" w:rsidP="0085455E">
      <w:pPr>
        <w:pStyle w:val="a3"/>
      </w:pPr>
    </w:p>
    <w:p w14:paraId="10BE59CB" w14:textId="77777777" w:rsidR="00C0687F" w:rsidRDefault="00C0687F" w:rsidP="0085455E">
      <w:pPr>
        <w:pStyle w:val="a3"/>
        <w:rPr>
          <w:lang w:val="en-US"/>
        </w:rPr>
      </w:pPr>
    </w:p>
    <w:p w14:paraId="66881E3B" w14:textId="60101EEB" w:rsidR="00781EB2" w:rsidRDefault="00781EB2" w:rsidP="0085455E">
      <w:pPr>
        <w:pStyle w:val="a3"/>
      </w:pPr>
      <w:r>
        <w:lastRenderedPageBreak/>
        <w:t>Для разработки использовались следующие технологии, библиотеки и пакеты:</w:t>
      </w:r>
    </w:p>
    <w:p w14:paraId="54C18E90" w14:textId="4BDCFAED" w:rsidR="00781EB2" w:rsidRPr="00781EB2" w:rsidRDefault="00781EB2" w:rsidP="00781EB2">
      <w:pPr>
        <w:pStyle w:val="a1"/>
      </w:pPr>
      <w:r>
        <w:rPr>
          <w:lang w:val="en-US"/>
        </w:rPr>
        <w:t>WPF</w:t>
      </w:r>
      <w:r>
        <w:t xml:space="preserve"> – технология построения графического интерфейса, позволяющая создавать десктопные приложения с использованием </w:t>
      </w:r>
      <w:r>
        <w:rPr>
          <w:lang w:val="en-US"/>
        </w:rPr>
        <w:t>XAML</w:t>
      </w:r>
      <w:r w:rsidRPr="00781EB2">
        <w:t>;</w:t>
      </w:r>
    </w:p>
    <w:p w14:paraId="3C61606E" w14:textId="209FCA5B" w:rsidR="00781EB2" w:rsidRDefault="00781EB2" w:rsidP="00781EB2">
      <w:pPr>
        <w:pStyle w:val="a1"/>
      </w:pPr>
      <w:proofErr w:type="gramStart"/>
      <w:r>
        <w:rPr>
          <w:lang w:val="en-US"/>
        </w:rPr>
        <w:t>Microsoft</w:t>
      </w:r>
      <w:r w:rsidRPr="00781EB2">
        <w:t>.</w:t>
      </w:r>
      <w:r>
        <w:rPr>
          <w:lang w:val="en-US"/>
        </w:rPr>
        <w:t>EntityFrameworkCore</w:t>
      </w:r>
      <w:r w:rsidRPr="00781EB2">
        <w:t>.</w:t>
      </w:r>
      <w:r>
        <w:rPr>
          <w:lang w:val="en-US"/>
        </w:rPr>
        <w:t>SqlServer</w:t>
      </w:r>
      <w:proofErr w:type="gramEnd"/>
      <w:r w:rsidRPr="00781EB2">
        <w:t xml:space="preserve"> – </w:t>
      </w:r>
      <w:r>
        <w:t>провайдер</w:t>
      </w:r>
      <w:r w:rsidRPr="00781EB2">
        <w:t xml:space="preserve"> </w:t>
      </w:r>
      <w:r>
        <w:rPr>
          <w:lang w:val="en-US"/>
        </w:rPr>
        <w:t>Entity</w:t>
      </w:r>
      <w:r w:rsidRPr="00781EB2">
        <w:t xml:space="preserve"> </w:t>
      </w:r>
      <w:r>
        <w:rPr>
          <w:lang w:val="en-US"/>
        </w:rPr>
        <w:t>Framework</w:t>
      </w:r>
      <w:r w:rsidRPr="00781EB2">
        <w:t xml:space="preserve"> </w:t>
      </w:r>
      <w:r>
        <w:rPr>
          <w:lang w:val="en-US"/>
        </w:rPr>
        <w:t>Core</w:t>
      </w:r>
      <w:r w:rsidRPr="00781EB2">
        <w:t xml:space="preserve"> </w:t>
      </w:r>
      <w:r>
        <w:t>для</w:t>
      </w:r>
      <w:r w:rsidRPr="00781EB2">
        <w:t xml:space="preserve"> </w:t>
      </w:r>
      <w:r>
        <w:rPr>
          <w:lang w:val="en-US"/>
        </w:rPr>
        <w:t>SQL</w:t>
      </w:r>
      <w:r w:rsidRPr="00781EB2">
        <w:t xml:space="preserve"> </w:t>
      </w:r>
      <w:r>
        <w:rPr>
          <w:lang w:val="en-US"/>
        </w:rPr>
        <w:t>Server</w:t>
      </w:r>
      <w:r>
        <w:t>, обеспечивающий подключение к реляционной БД и выполнение запросов;</w:t>
      </w:r>
    </w:p>
    <w:p w14:paraId="285BCDF4" w14:textId="204E1B6A" w:rsidR="00781EB2" w:rsidRDefault="00781EB2" w:rsidP="00781EB2">
      <w:pPr>
        <w:pStyle w:val="a1"/>
      </w:pPr>
      <w:proofErr w:type="gramStart"/>
      <w:r>
        <w:rPr>
          <w:lang w:val="en-US"/>
        </w:rPr>
        <w:t>Microsoft</w:t>
      </w:r>
      <w:r w:rsidRPr="00781EB2">
        <w:t>.</w:t>
      </w:r>
      <w:r>
        <w:rPr>
          <w:lang w:val="en-US"/>
        </w:rPr>
        <w:t>EntityFrameworkCore</w:t>
      </w:r>
      <w:r w:rsidRPr="00781EB2">
        <w:t>.</w:t>
      </w:r>
      <w:r>
        <w:rPr>
          <w:lang w:val="en-US"/>
        </w:rPr>
        <w:t>Tools</w:t>
      </w:r>
      <w:proofErr w:type="gramEnd"/>
      <w:r w:rsidRPr="00781EB2">
        <w:t xml:space="preserve"> </w:t>
      </w:r>
      <w:r>
        <w:t>– инструменты командной строки для создания миграций, обновления схемы БД и управления контекстом данных;</w:t>
      </w:r>
    </w:p>
    <w:p w14:paraId="63CBDCFB" w14:textId="157B7137" w:rsidR="00781EB2" w:rsidRDefault="00781EB2" w:rsidP="00781EB2">
      <w:pPr>
        <w:pStyle w:val="a1"/>
      </w:pPr>
      <w:r>
        <w:rPr>
          <w:lang w:val="en-US"/>
        </w:rPr>
        <w:t>BCrypt</w:t>
      </w:r>
      <w:r w:rsidRPr="00781EB2">
        <w:t>.</w:t>
      </w:r>
      <w:r>
        <w:rPr>
          <w:lang w:val="en-US"/>
        </w:rPr>
        <w:t>Net</w:t>
      </w:r>
      <w:r w:rsidRPr="00781EB2">
        <w:t>-</w:t>
      </w:r>
      <w:r>
        <w:rPr>
          <w:lang w:val="en-US"/>
        </w:rPr>
        <w:t>Net</w:t>
      </w:r>
      <w:r w:rsidRPr="00781EB2">
        <w:t xml:space="preserve"> – </w:t>
      </w:r>
      <w:r>
        <w:t>библиотека для хэширования паролей, применяемая при регистрации тренеров и проверке учетных данных при авторизации.</w:t>
      </w:r>
    </w:p>
    <w:p w14:paraId="73796E2E" w14:textId="3C509532" w:rsidR="0023701C" w:rsidRDefault="0023701C" w:rsidP="0023701C">
      <w:pPr>
        <w:pStyle w:val="2"/>
      </w:pPr>
      <w:r>
        <w:t>Описание работы с системой контроля версий и проверка соответствия стандартам кодирования</w:t>
      </w:r>
    </w:p>
    <w:p w14:paraId="671748EF" w14:textId="63C59A03" w:rsidR="0023701C" w:rsidRDefault="00FC7408" w:rsidP="0023701C">
      <w:pPr>
        <w:pStyle w:val="a3"/>
      </w:pPr>
      <w:r>
        <w:t xml:space="preserve">В процессе разработки ПО для контроля версий использовалась распределенная система контроля версий </w:t>
      </w:r>
      <w:r>
        <w:rPr>
          <w:lang w:val="en-US"/>
        </w:rPr>
        <w:t>Git</w:t>
      </w:r>
      <w:r w:rsidRPr="00FC7408">
        <w:t xml:space="preserve">. </w:t>
      </w:r>
      <w:r>
        <w:t>В качестве модели ветвления проекта выбрана модель «</w:t>
      </w:r>
      <w:r>
        <w:rPr>
          <w:lang w:val="en-US"/>
        </w:rPr>
        <w:t>Git</w:t>
      </w:r>
      <w:r w:rsidRPr="00FC7408">
        <w:t xml:space="preserve"> </w:t>
      </w:r>
      <w:r>
        <w:rPr>
          <w:lang w:val="en-US"/>
        </w:rPr>
        <w:t>Flow</w:t>
      </w:r>
      <w:r>
        <w:t>»</w:t>
      </w:r>
      <w:r w:rsidRPr="00FC7408">
        <w:t xml:space="preserve">, </w:t>
      </w:r>
      <w:r>
        <w:t>в которой используются функциональные ветки</w:t>
      </w:r>
      <w:r w:rsidR="00686028">
        <w:t xml:space="preserve"> (</w:t>
      </w:r>
      <w:r w:rsidR="00686028">
        <w:rPr>
          <w:lang w:val="en-US"/>
        </w:rPr>
        <w:t>feature</w:t>
      </w:r>
      <w:r w:rsidR="00686028" w:rsidRPr="00686028">
        <w:t>-</w:t>
      </w:r>
      <w:r w:rsidR="00686028">
        <w:t>ветки) для разработки и основная ветка для хранения стабильной версии проекта</w:t>
      </w:r>
      <w:r>
        <w:t>.</w:t>
      </w:r>
    </w:p>
    <w:p w14:paraId="2FAFA2DD" w14:textId="77777777" w:rsidR="00C0687F" w:rsidRDefault="00FC7408" w:rsidP="00FC7408">
      <w:pPr>
        <w:pStyle w:val="a3"/>
      </w:pPr>
      <w:r>
        <w:t xml:space="preserve">Для работы с </w:t>
      </w:r>
      <w:r>
        <w:rPr>
          <w:lang w:val="en-US"/>
        </w:rPr>
        <w:t>Git</w:t>
      </w:r>
      <w:r w:rsidRPr="00FC7408">
        <w:t xml:space="preserve"> </w:t>
      </w:r>
      <w:r>
        <w:t>использовалось приложение «</w:t>
      </w:r>
      <w:r>
        <w:rPr>
          <w:lang w:val="en-US"/>
        </w:rPr>
        <w:t>GitHub</w:t>
      </w:r>
      <w:r w:rsidRPr="00FC7408">
        <w:t xml:space="preserve"> </w:t>
      </w:r>
      <w:r>
        <w:rPr>
          <w:lang w:val="en-US"/>
        </w:rPr>
        <w:t>Desktop</w:t>
      </w:r>
      <w:r>
        <w:t>»</w:t>
      </w:r>
      <w:r w:rsidRPr="00FC7408">
        <w:t xml:space="preserve"> </w:t>
      </w:r>
      <w:r>
        <w:t xml:space="preserve">для </w:t>
      </w:r>
      <w:r>
        <w:rPr>
          <w:lang w:val="en-US"/>
        </w:rPr>
        <w:t>Windows</w:t>
      </w:r>
      <w:r w:rsidRPr="00FC7408">
        <w:t xml:space="preserve"> </w:t>
      </w:r>
      <w:r>
        <w:t xml:space="preserve">и встроенный модуль системы контроль версий </w:t>
      </w:r>
      <w:r>
        <w:rPr>
          <w:lang w:val="en-US"/>
        </w:rPr>
        <w:t>VS</w:t>
      </w:r>
      <w:r w:rsidRPr="00FC7408">
        <w:t xml:space="preserve">. </w:t>
      </w:r>
      <w:r>
        <w:t xml:space="preserve">Для управления удаленным репозиторием </w:t>
      </w:r>
      <w:r>
        <w:rPr>
          <w:lang w:val="en-US"/>
        </w:rPr>
        <w:t>Git</w:t>
      </w:r>
      <w:r w:rsidRPr="00FC7408">
        <w:t xml:space="preserve"> </w:t>
      </w:r>
      <w:r>
        <w:t xml:space="preserve">использовался веб-сервис </w:t>
      </w:r>
      <w:r>
        <w:rPr>
          <w:lang w:val="en-US"/>
        </w:rPr>
        <w:t>GitHub</w:t>
      </w:r>
      <w:r w:rsidRPr="00FC7408">
        <w:t xml:space="preserve">. </w:t>
      </w:r>
      <w:r>
        <w:t>Такой подход обеспечил параллельную разработку новых функций без риска нарушения стабильности основного кода.</w:t>
      </w:r>
    </w:p>
    <w:p w14:paraId="54A53AF0" w14:textId="7FA673A6" w:rsidR="00FC7408" w:rsidRDefault="00FC7408" w:rsidP="00FC7408">
      <w:pPr>
        <w:pStyle w:val="a3"/>
      </w:pPr>
      <w:r>
        <w:t>Фрагмент графа коммитов в репозитории представлен на рисунке 3.</w:t>
      </w:r>
    </w:p>
    <w:p w14:paraId="7711E2E4" w14:textId="77777777" w:rsidR="00C0687F" w:rsidRDefault="00C0687F" w:rsidP="00FC7408">
      <w:pPr>
        <w:pStyle w:val="a3"/>
      </w:pPr>
    </w:p>
    <w:p w14:paraId="479736C3" w14:textId="77777777" w:rsidR="00C0687F" w:rsidRDefault="00C0687F" w:rsidP="00FC7408">
      <w:pPr>
        <w:pStyle w:val="a3"/>
      </w:pPr>
    </w:p>
    <w:p w14:paraId="65EDA08D" w14:textId="77777777" w:rsidR="00C0687F" w:rsidRDefault="00C0687F" w:rsidP="00C0687F">
      <w:pPr>
        <w:pStyle w:val="a3"/>
        <w:ind w:firstLine="0"/>
      </w:pPr>
    </w:p>
    <w:p w14:paraId="2828F483" w14:textId="706CD8AD" w:rsidR="00686028" w:rsidRDefault="00FB1E9B" w:rsidP="00FB1E9B">
      <w:pPr>
        <w:pStyle w:val="afd"/>
      </w:pPr>
      <w:r w:rsidRPr="00FB1E9B">
        <w:lastRenderedPageBreak/>
        <w:drawing>
          <wp:inline distT="0" distB="0" distL="0" distR="0" wp14:anchorId="1AC157A4" wp14:editId="04F145CA">
            <wp:extent cx="5939790" cy="3013075"/>
            <wp:effectExtent l="0" t="0" r="3810" b="0"/>
            <wp:docPr id="1670581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817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6D5C" w14:textId="145FA80E" w:rsidR="00686028" w:rsidRDefault="00686028" w:rsidP="00686028">
      <w:pPr>
        <w:pStyle w:val="afe"/>
      </w:pPr>
      <w:r>
        <w:t>Рисунок 3 – Фрагмент графа коммитов в репозитории</w:t>
      </w:r>
    </w:p>
    <w:p w14:paraId="5657F5E6" w14:textId="1D5EE896" w:rsidR="00CB237A" w:rsidRDefault="00CB237A" w:rsidP="00CB237A">
      <w:pPr>
        <w:pStyle w:val="a3"/>
      </w:pPr>
      <w:r>
        <w:t xml:space="preserve">В ходе производственной практики код и его структура разработаны в соответствии с соглашением о написании кода на языке программирования </w:t>
      </w:r>
      <w:r>
        <w:rPr>
          <w:lang w:val="en-US"/>
        </w:rPr>
        <w:t>C</w:t>
      </w:r>
      <w:r w:rsidRPr="00CB237A">
        <w:t>#</w:t>
      </w:r>
      <w:r>
        <w:t>. При разработке соблюдены правила именования пространства имен, классов, методов, свойств и форматирования кода.</w:t>
      </w:r>
    </w:p>
    <w:p w14:paraId="213E2F4E" w14:textId="36323C38" w:rsidR="00C9458F" w:rsidRDefault="00C9458F" w:rsidP="00C9458F">
      <w:pPr>
        <w:pStyle w:val="2"/>
      </w:pPr>
      <w:r>
        <w:t>Отладка и тестирование программных модулей</w:t>
      </w:r>
    </w:p>
    <w:p w14:paraId="21EE691E" w14:textId="77777777" w:rsidR="00C9458F" w:rsidRDefault="00C9458F" w:rsidP="00C9458F">
      <w:pPr>
        <w:pStyle w:val="a3"/>
      </w:pPr>
      <w:r>
        <w:t xml:space="preserve">Для отладки кода использовались следующие инструменты </w:t>
      </w:r>
      <w:r>
        <w:rPr>
          <w:lang w:val="en-US"/>
        </w:rPr>
        <w:t>IDE</w:t>
      </w:r>
      <w:r w:rsidRPr="00C9458F">
        <w:t xml:space="preserve"> </w:t>
      </w:r>
      <w:r>
        <w:rPr>
          <w:lang w:val="en-US"/>
        </w:rPr>
        <w:t>VS</w:t>
      </w:r>
      <w:r>
        <w:t>:</w:t>
      </w:r>
    </w:p>
    <w:p w14:paraId="5712EDFF" w14:textId="7B0C4D4F" w:rsidR="00C9458F" w:rsidRDefault="006C48BD" w:rsidP="006C48BD">
      <w:pPr>
        <w:pStyle w:val="a1"/>
      </w:pPr>
      <w:r>
        <w:t>о</w:t>
      </w:r>
      <w:r w:rsidR="00C9458F">
        <w:t>кно просмотра переменных;</w:t>
      </w:r>
    </w:p>
    <w:p w14:paraId="696C987E" w14:textId="66599069" w:rsidR="00325CC5" w:rsidRDefault="00325CC5" w:rsidP="006C48BD">
      <w:pPr>
        <w:pStyle w:val="a1"/>
      </w:pPr>
      <w:r>
        <w:t>диагностические инструменты;</w:t>
      </w:r>
    </w:p>
    <w:p w14:paraId="20518F55" w14:textId="0B6F254E" w:rsidR="00325CC5" w:rsidRDefault="00325CC5" w:rsidP="006C48BD">
      <w:pPr>
        <w:pStyle w:val="a1"/>
      </w:pPr>
      <w:r>
        <w:t>окно потоков;</w:t>
      </w:r>
    </w:p>
    <w:p w14:paraId="4200F8FF" w14:textId="4586792B" w:rsidR="00C9458F" w:rsidRDefault="006C48BD" w:rsidP="006C48BD">
      <w:pPr>
        <w:pStyle w:val="a1"/>
      </w:pPr>
      <w:r>
        <w:t>а</w:t>
      </w:r>
      <w:r w:rsidR="00C9458F">
        <w:t>нализ стека вызовов</w:t>
      </w:r>
      <w:r w:rsidR="00C9458F">
        <w:t>;</w:t>
      </w:r>
    </w:p>
    <w:p w14:paraId="478E27AF" w14:textId="7260A9B8" w:rsidR="00C9458F" w:rsidRDefault="006C48BD" w:rsidP="006C48BD">
      <w:pPr>
        <w:pStyle w:val="a1"/>
      </w:pPr>
      <w:r>
        <w:t>т</w:t>
      </w:r>
      <w:r w:rsidR="00C9458F">
        <w:t>очки останова.</w:t>
      </w:r>
    </w:p>
    <w:p w14:paraId="07092ABD" w14:textId="76F4B322" w:rsidR="006C48BD" w:rsidRPr="006C48BD" w:rsidRDefault="006C48BD" w:rsidP="006C48BD">
      <w:pPr>
        <w:pStyle w:val="a1"/>
        <w:numPr>
          <w:ilvl w:val="0"/>
          <w:numId w:val="0"/>
        </w:numPr>
        <w:ind w:firstLine="709"/>
      </w:pPr>
      <w:r>
        <w:t xml:space="preserve">На рисунке 4 показан общий вид </w:t>
      </w:r>
      <w:r>
        <w:rPr>
          <w:lang w:val="en-US"/>
        </w:rPr>
        <w:t>IDE</w:t>
      </w:r>
      <w:r w:rsidRPr="006C48BD">
        <w:t xml:space="preserve"> </w:t>
      </w:r>
      <w:r>
        <w:t>с установленной точкой останова в метод</w:t>
      </w:r>
      <w:r w:rsidR="00FB1E9B">
        <w:t>е создания новой записи о зале в БД.</w:t>
      </w:r>
    </w:p>
    <w:p w14:paraId="65F3ABD4" w14:textId="77777777" w:rsidR="00C9458F" w:rsidRDefault="00C9458F" w:rsidP="00C9458F">
      <w:pPr>
        <w:pStyle w:val="a3"/>
      </w:pPr>
    </w:p>
    <w:p w14:paraId="03289FCA" w14:textId="77777777" w:rsidR="00FB1E9B" w:rsidRDefault="00FB1E9B" w:rsidP="00FB1E9B">
      <w:pPr>
        <w:pStyle w:val="a3"/>
        <w:ind w:firstLine="0"/>
      </w:pPr>
    </w:p>
    <w:p w14:paraId="23DAD150" w14:textId="7D48D6CB" w:rsidR="00FB1E9B" w:rsidRDefault="00FB1E9B" w:rsidP="00FB1E9B">
      <w:pPr>
        <w:pStyle w:val="afd"/>
      </w:pPr>
      <w:r w:rsidRPr="00FB1E9B">
        <w:lastRenderedPageBreak/>
        <w:drawing>
          <wp:inline distT="0" distB="0" distL="0" distR="0" wp14:anchorId="6E6518DD" wp14:editId="20D5CFF3">
            <wp:extent cx="5939790" cy="2430145"/>
            <wp:effectExtent l="0" t="0" r="3810" b="8255"/>
            <wp:docPr id="533445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445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ED900" w14:textId="7CA52F27" w:rsidR="00FB1E9B" w:rsidRDefault="00FB1E9B" w:rsidP="00FB1E9B">
      <w:pPr>
        <w:pStyle w:val="afe"/>
      </w:pPr>
      <w:r>
        <w:t>Рисунок 4 – «</w:t>
      </w:r>
      <w:r>
        <w:rPr>
          <w:lang w:val="en-US"/>
        </w:rPr>
        <w:t>VS</w:t>
      </w:r>
      <w:r>
        <w:t>»</w:t>
      </w:r>
      <w:r w:rsidRPr="00FB1E9B">
        <w:t xml:space="preserve">. </w:t>
      </w:r>
      <w:r>
        <w:t xml:space="preserve">Вид </w:t>
      </w:r>
      <w:r>
        <w:rPr>
          <w:lang w:val="en-US"/>
        </w:rPr>
        <w:t>IDE</w:t>
      </w:r>
      <w:r w:rsidRPr="00FB1E9B">
        <w:t xml:space="preserve"> </w:t>
      </w:r>
      <w:r>
        <w:t>с установленной точкой останова</w:t>
      </w:r>
    </w:p>
    <w:p w14:paraId="5E808941" w14:textId="665EF06D" w:rsidR="00D1444B" w:rsidRDefault="00D1444B" w:rsidP="00D1444B">
      <w:pPr>
        <w:pStyle w:val="a3"/>
      </w:pPr>
      <w:r>
        <w:t>Для проверки предсказуемости поведения приложения необходимо провести тестирование методом «черного ящика». В таблице 1 представлен набор тестов для страницы</w:t>
      </w:r>
      <w:r w:rsidR="007A4C98">
        <w:t xml:space="preserve"> </w:t>
      </w:r>
      <w:r w:rsidR="00CE4643">
        <w:t>работы с группами</w:t>
      </w:r>
      <w:r>
        <w:t>.</w:t>
      </w:r>
    </w:p>
    <w:p w14:paraId="2093D261" w14:textId="74AFB39F" w:rsidR="00886077" w:rsidRDefault="00FB5890" w:rsidP="00FB5890">
      <w:pPr>
        <w:pStyle w:val="aff2"/>
      </w:pPr>
      <w:r w:rsidRPr="00FB5890">
        <w:rPr>
          <w:spacing w:val="20"/>
        </w:rPr>
        <w:t>Таблица</w:t>
      </w:r>
      <w:r>
        <w:t xml:space="preserve"> 1 – Набор тестов страницы </w:t>
      </w:r>
      <w:r w:rsidR="00CE4643">
        <w:t>работы с группами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823"/>
        <w:gridCol w:w="3685"/>
        <w:gridCol w:w="1836"/>
      </w:tblGrid>
      <w:tr w:rsidR="00E948C7" w14:paraId="2B1E1F8A" w14:textId="77777777" w:rsidTr="004B683D">
        <w:trPr>
          <w:trHeight w:val="433"/>
        </w:trPr>
        <w:tc>
          <w:tcPr>
            <w:tcW w:w="3823" w:type="dxa"/>
            <w:tcBorders>
              <w:bottom w:val="double" w:sz="4" w:space="0" w:color="auto"/>
            </w:tcBorders>
          </w:tcPr>
          <w:p w14:paraId="4C76A854" w14:textId="05379364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Действие</w:t>
            </w:r>
          </w:p>
        </w:tc>
        <w:tc>
          <w:tcPr>
            <w:tcW w:w="3685" w:type="dxa"/>
            <w:tcBorders>
              <w:bottom w:val="double" w:sz="4" w:space="0" w:color="auto"/>
            </w:tcBorders>
          </w:tcPr>
          <w:p w14:paraId="7F247B0C" w14:textId="22A45FA2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35918813" w14:textId="3E944402" w:rsidR="00FB5890" w:rsidRPr="00CD0DD0" w:rsidRDefault="00CD0DD0" w:rsidP="00CD0DD0">
            <w:pPr>
              <w:jc w:val="center"/>
              <w:rPr>
                <w:sz w:val="24"/>
                <w:szCs w:val="20"/>
              </w:rPr>
            </w:pPr>
            <w:r w:rsidRPr="00CD0DD0">
              <w:rPr>
                <w:sz w:val="24"/>
                <w:szCs w:val="20"/>
              </w:rPr>
              <w:t>Полученный результат</w:t>
            </w:r>
          </w:p>
        </w:tc>
      </w:tr>
      <w:tr w:rsidR="00E948C7" w14:paraId="1FA06D6F" w14:textId="77777777" w:rsidTr="008022F5">
        <w:tc>
          <w:tcPr>
            <w:tcW w:w="3823" w:type="dxa"/>
            <w:tcBorders>
              <w:top w:val="double" w:sz="4" w:space="0" w:color="auto"/>
            </w:tcBorders>
          </w:tcPr>
          <w:p w14:paraId="3DACB46B" w14:textId="02E1FC89" w:rsidR="00FB5890" w:rsidRPr="00CE4643" w:rsidRDefault="006D1012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поле ввода написать «Младшая», затем нажать на кнопку «Создать группу»</w:t>
            </w:r>
          </w:p>
        </w:tc>
        <w:tc>
          <w:tcPr>
            <w:tcW w:w="3685" w:type="dxa"/>
            <w:tcBorders>
              <w:top w:val="double" w:sz="4" w:space="0" w:color="auto"/>
            </w:tcBorders>
          </w:tcPr>
          <w:p w14:paraId="25924B0F" w14:textId="0A6A5039" w:rsidR="00FB5890" w:rsidRPr="00CE4643" w:rsidRDefault="006D1012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ошибки «Группа с таким названием уже существует»</w:t>
            </w:r>
          </w:p>
        </w:tc>
        <w:tc>
          <w:tcPr>
            <w:tcW w:w="1836" w:type="dxa"/>
            <w:tcBorders>
              <w:top w:val="double" w:sz="4" w:space="0" w:color="auto"/>
            </w:tcBorders>
          </w:tcPr>
          <w:p w14:paraId="78563E49" w14:textId="0EF65276" w:rsidR="00FB5890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5B1DA92E" w14:textId="77777777" w:rsidTr="008022F5">
        <w:tc>
          <w:tcPr>
            <w:tcW w:w="3823" w:type="dxa"/>
          </w:tcPr>
          <w:p w14:paraId="6892F8FD" w14:textId="3517AF13" w:rsidR="00FB5890" w:rsidRPr="00CE4643" w:rsidRDefault="002177AC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поле ввода написать «</w:t>
            </w:r>
            <w:r w:rsidR="008022F5">
              <w:rPr>
                <w:sz w:val="24"/>
                <w:szCs w:val="24"/>
              </w:rPr>
              <w:t>Вечерняя</w:t>
            </w:r>
            <w:r>
              <w:rPr>
                <w:sz w:val="24"/>
                <w:szCs w:val="24"/>
              </w:rPr>
              <w:t>», затем нажать на кнопку «Создать группу»</w:t>
            </w:r>
          </w:p>
        </w:tc>
        <w:tc>
          <w:tcPr>
            <w:tcW w:w="3685" w:type="dxa"/>
          </w:tcPr>
          <w:p w14:paraId="6966EE8E" w14:textId="5BCDD9B5" w:rsidR="00FB5890" w:rsidRPr="00CE4643" w:rsidRDefault="002177AC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сообщения «Группа создана.», в выпадающем списке выбрана созданная группа.</w:t>
            </w:r>
          </w:p>
        </w:tc>
        <w:tc>
          <w:tcPr>
            <w:tcW w:w="1836" w:type="dxa"/>
          </w:tcPr>
          <w:p w14:paraId="2CDAA5F6" w14:textId="7BD7938E" w:rsidR="00FB5890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6182E4C3" w14:textId="77777777" w:rsidTr="008022F5">
        <w:tc>
          <w:tcPr>
            <w:tcW w:w="3823" w:type="dxa"/>
          </w:tcPr>
          <w:p w14:paraId="1BF0293F" w14:textId="5E3FC70F" w:rsidR="00FB5890" w:rsidRPr="00CE4643" w:rsidRDefault="008022F5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списке групп выбрать «Вечерняя», затем нажать «Удалить выбранную группу», далее нажать «Да»</w:t>
            </w:r>
          </w:p>
        </w:tc>
        <w:tc>
          <w:tcPr>
            <w:tcW w:w="3685" w:type="dxa"/>
          </w:tcPr>
          <w:p w14:paraId="676B2010" w14:textId="00EDA1D0" w:rsidR="00FB5890" w:rsidRPr="00CE4643" w:rsidRDefault="00316D0B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Группа «Вечерняя» удалена</w:t>
            </w:r>
            <w:r w:rsidR="00E948C7">
              <w:rPr>
                <w:sz w:val="24"/>
                <w:szCs w:val="24"/>
              </w:rPr>
              <w:t xml:space="preserve"> и</w:t>
            </w:r>
            <w:r>
              <w:rPr>
                <w:sz w:val="24"/>
                <w:szCs w:val="24"/>
              </w:rPr>
              <w:t xml:space="preserve"> отсутствует в выпадающем списке групп</w:t>
            </w:r>
          </w:p>
        </w:tc>
        <w:tc>
          <w:tcPr>
            <w:tcW w:w="1836" w:type="dxa"/>
          </w:tcPr>
          <w:p w14:paraId="13B9FF46" w14:textId="1F486CFA" w:rsidR="00FB5890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0A45E133" w14:textId="77777777" w:rsidTr="004B683D">
        <w:trPr>
          <w:trHeight w:val="892"/>
        </w:trPr>
        <w:tc>
          <w:tcPr>
            <w:tcW w:w="3823" w:type="dxa"/>
          </w:tcPr>
          <w:p w14:paraId="006C302D" w14:textId="14BB4D08" w:rsidR="00D959DA" w:rsidRPr="00CE4643" w:rsidRDefault="008970A6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 списке групп выбрать «Старшая», затем нажать «Удалить выбранную группу»</w:t>
            </w:r>
          </w:p>
        </w:tc>
        <w:tc>
          <w:tcPr>
            <w:tcW w:w="3685" w:type="dxa"/>
          </w:tcPr>
          <w:p w14:paraId="5180E51F" w14:textId="60FABC7E" w:rsidR="00D959DA" w:rsidRPr="00CE4643" w:rsidRDefault="008E2E52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Вывод ошибки «Для этой группы уже создана тренировка, ее нельзя удалить</w:t>
            </w:r>
            <w:r w:rsidR="002725A2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»</w:t>
            </w:r>
          </w:p>
        </w:tc>
        <w:tc>
          <w:tcPr>
            <w:tcW w:w="1836" w:type="dxa"/>
          </w:tcPr>
          <w:p w14:paraId="58E2A7A2" w14:textId="173C8907" w:rsidR="00D959DA" w:rsidRPr="00CE4643" w:rsidRDefault="00D959DA" w:rsidP="00CE4643">
            <w:pPr>
              <w:jc w:val="left"/>
              <w:rPr>
                <w:sz w:val="24"/>
                <w:szCs w:val="24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  <w:tr w:rsidR="00E948C7" w14:paraId="052DF8D3" w14:textId="77777777" w:rsidTr="008022F5">
        <w:tc>
          <w:tcPr>
            <w:tcW w:w="3823" w:type="dxa"/>
          </w:tcPr>
          <w:p w14:paraId="6D35442D" w14:textId="16E5F28A" w:rsidR="00D959DA" w:rsidRPr="00CE4643" w:rsidRDefault="008022F5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«Назад»</w:t>
            </w:r>
          </w:p>
        </w:tc>
        <w:tc>
          <w:tcPr>
            <w:tcW w:w="3685" w:type="dxa"/>
          </w:tcPr>
          <w:p w14:paraId="2F8565F7" w14:textId="4669AE92" w:rsidR="00D959DA" w:rsidRPr="00CE4643" w:rsidRDefault="008022F5" w:rsidP="00CE46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«Личные данные»</w:t>
            </w:r>
          </w:p>
        </w:tc>
        <w:tc>
          <w:tcPr>
            <w:tcW w:w="1836" w:type="dxa"/>
          </w:tcPr>
          <w:p w14:paraId="2BA572B3" w14:textId="2EAC828A" w:rsidR="00D959DA" w:rsidRPr="00CE4643" w:rsidRDefault="00D959DA" w:rsidP="00CE4643">
            <w:pPr>
              <w:jc w:val="left"/>
              <w:rPr>
                <w:sz w:val="24"/>
                <w:szCs w:val="24"/>
                <w:lang w:val="en-US"/>
              </w:rPr>
            </w:pPr>
            <w:r w:rsidRPr="00CE4643">
              <w:rPr>
                <w:sz w:val="24"/>
                <w:szCs w:val="24"/>
              </w:rPr>
              <w:t>Совпадает с ожидаемым</w:t>
            </w:r>
          </w:p>
        </w:tc>
      </w:tr>
    </w:tbl>
    <w:p w14:paraId="0514A33C" w14:textId="77777777" w:rsidR="008022F5" w:rsidRDefault="008022F5" w:rsidP="00FB5890">
      <w:pPr>
        <w:pStyle w:val="a3"/>
      </w:pPr>
    </w:p>
    <w:p w14:paraId="4668BEB9" w14:textId="09DD2D04" w:rsidR="00FB5890" w:rsidRPr="00FB5890" w:rsidRDefault="00FB5890" w:rsidP="00FB5890">
      <w:pPr>
        <w:pStyle w:val="a3"/>
      </w:pPr>
      <w:r w:rsidRPr="00FB5890">
        <w:t>В результате тестирования не выявлено отклонений</w:t>
      </w:r>
      <w:r>
        <w:t xml:space="preserve"> </w:t>
      </w:r>
      <w:r w:rsidRPr="00FB5890">
        <w:t>полученных</w:t>
      </w:r>
      <w:r>
        <w:t xml:space="preserve"> </w:t>
      </w:r>
      <w:r w:rsidRPr="00FB5890">
        <w:t>результатов от ожидаемых.</w:t>
      </w:r>
    </w:p>
    <w:p w14:paraId="3EEC5D9B" w14:textId="610313EE" w:rsidR="00F116CE" w:rsidRDefault="00F116CE" w:rsidP="00F116CE">
      <w:pPr>
        <w:pStyle w:val="1"/>
      </w:pPr>
      <w:bookmarkStart w:id="14" w:name="_Toc198114585"/>
      <w:bookmarkStart w:id="15" w:name="_Toc225781453"/>
      <w:r>
        <w:lastRenderedPageBreak/>
        <w:t>Выполнение работ по ПМ.01</w:t>
      </w:r>
      <w:bookmarkEnd w:id="14"/>
      <w:bookmarkEnd w:id="15"/>
    </w:p>
    <w:p w14:paraId="0CCFE731" w14:textId="77777777" w:rsidR="007B1296" w:rsidRDefault="007B1296" w:rsidP="007B1296">
      <w:pPr>
        <w:pStyle w:val="2"/>
      </w:pPr>
      <w:bookmarkStart w:id="16" w:name="_Toc198114586"/>
      <w:bookmarkStart w:id="17" w:name="_Toc225781454"/>
      <w:r>
        <w:t>Проектирование программного обеспечения</w:t>
      </w:r>
      <w:bookmarkEnd w:id="16"/>
      <w:bookmarkEnd w:id="17"/>
    </w:p>
    <w:p w14:paraId="1EE4FB26" w14:textId="77777777" w:rsidR="00274D27" w:rsidRDefault="00274D27" w:rsidP="00274D27">
      <w:pPr>
        <w:pStyle w:val="a3"/>
        <w:rPr>
          <w:sz w:val="24"/>
        </w:rPr>
      </w:pPr>
      <w:r>
        <w:t>ООО «Кактус» активно использует современные технологии цифрового мониторинга для оперативного выявления дорожных инцидентов, что является важной частью аналитической работы компании. В условиях интенсивного дорожного движения и большого потока информации требуется оперативная система сбора данных о происшествиях, позволяющая получать актуальные сведения в режиме реального времени.</w:t>
      </w:r>
    </w:p>
    <w:p w14:paraId="5183AB0F" w14:textId="2B3C7E2F" w:rsidR="00274D27" w:rsidRDefault="00274D27" w:rsidP="00274D27">
      <w:pPr>
        <w:pStyle w:val="a3"/>
      </w:pPr>
      <w:r>
        <w:t>Осознавая важность оперативного реагирования, компания поставила задачу по созданию специализированного программного обеспечения для автоматизированного сбора информации о дорожных инцидентах. Разрабатываемая система должна обеспечивать не только мгновенное оповещение о происшествиях, но и предоставлять полные структурированные данные, включая время, место и обстоятельства каждого инцидента. Это позволит проводить глубокий анализ причин и последствий происшествий, выявлять проблемные участки дорожной сети и разрабатывать эффективные меры по повышению безопасности дорожного движения. Внедрение такой системы значительно повысит качество аналитической работы и эффективность принимаемых управленческих решений</w:t>
      </w:r>
      <w:r w:rsidR="00BE69D9" w:rsidRPr="00BE69D9">
        <w:t xml:space="preserve"> [2]</w:t>
      </w:r>
      <w:r w:rsidR="00741137">
        <w:t>.</w:t>
      </w:r>
    </w:p>
    <w:p w14:paraId="43463883" w14:textId="77777777" w:rsidR="00274D27" w:rsidRPr="00274D27" w:rsidRDefault="00274D27" w:rsidP="00274D27">
      <w:pPr>
        <w:pStyle w:val="a3"/>
      </w:pPr>
      <w:r w:rsidRPr="00274D27">
        <w:t>В связи с этим ключевой задачей становится разработка специализированного приложения для оперативного мониторинга дорожных инцидентов с удобным оконным интерфейсом.</w:t>
      </w:r>
    </w:p>
    <w:p w14:paraId="77F2E02A" w14:textId="77777777" w:rsidR="00274D27" w:rsidRPr="00274D27" w:rsidRDefault="00274D27" w:rsidP="00274D27">
      <w:pPr>
        <w:pStyle w:val="a3"/>
      </w:pPr>
      <w:r w:rsidRPr="00274D27">
        <w:t>Система должна решать следующие задачи:</w:t>
      </w:r>
    </w:p>
    <w:p w14:paraId="3B8E9EA6" w14:textId="77777777" w:rsidR="00274D27" w:rsidRPr="00F3709A" w:rsidRDefault="00274D27" w:rsidP="0039451A">
      <w:pPr>
        <w:pStyle w:val="a1"/>
      </w:pPr>
      <w:r w:rsidRPr="00F3709A">
        <w:t>оперативная фиксация данных о дорожных происшествиях;</w:t>
      </w:r>
    </w:p>
    <w:p w14:paraId="696915A7" w14:textId="77777777" w:rsidR="00274D27" w:rsidRPr="00F3709A" w:rsidRDefault="00274D27" w:rsidP="0039451A">
      <w:pPr>
        <w:pStyle w:val="a1"/>
      </w:pPr>
      <w:r w:rsidRPr="00F3709A">
        <w:t>просмотр зарегистрированных инцидентов;</w:t>
      </w:r>
    </w:p>
    <w:p w14:paraId="7F708F37" w14:textId="33F95FE1" w:rsidR="00274D27" w:rsidRPr="00F3709A" w:rsidRDefault="00274D27" w:rsidP="0039451A">
      <w:pPr>
        <w:pStyle w:val="a1"/>
      </w:pPr>
      <w:r w:rsidRPr="00F3709A">
        <w:t>добавление нового водителя</w:t>
      </w:r>
      <w:r w:rsidR="00F40EAC">
        <w:t xml:space="preserve"> в систему</w:t>
      </w:r>
      <w:r w:rsidRPr="00F3709A">
        <w:t>;</w:t>
      </w:r>
    </w:p>
    <w:p w14:paraId="1C33323C" w14:textId="35A0DD75" w:rsidR="00274D27" w:rsidRPr="00F3709A" w:rsidRDefault="00274D27" w:rsidP="0039451A">
      <w:pPr>
        <w:pStyle w:val="a1"/>
      </w:pPr>
      <w:r w:rsidRPr="00F3709A">
        <w:t>добавление нового ТС</w:t>
      </w:r>
      <w:r w:rsidR="00337D43">
        <w:t xml:space="preserve"> в систему</w:t>
      </w:r>
      <w:r w:rsidR="00F3709A" w:rsidRPr="00F3709A">
        <w:t>.</w:t>
      </w:r>
    </w:p>
    <w:p w14:paraId="731AE802" w14:textId="77777777" w:rsidR="000C03D0" w:rsidRPr="000C03D0" w:rsidRDefault="00274D27" w:rsidP="00F3709A">
      <w:pPr>
        <w:pStyle w:val="a3"/>
      </w:pPr>
      <w:r w:rsidRPr="00F3709A">
        <w:lastRenderedPageBreak/>
        <w:t>Функциональные возможности системы для оператора отображены на диаграмме прецедентов (рисунок 4). Приложение позволит не только оперативно регистрировать происшествия, но и проводить их последующий анализ для выявления опасных участков дорожной сети.</w:t>
      </w:r>
    </w:p>
    <w:p w14:paraId="7E5F50CB" w14:textId="37DFF1BF" w:rsidR="00174B87" w:rsidRDefault="00125A7A" w:rsidP="00F3709A">
      <w:pPr>
        <w:pStyle w:val="afd"/>
      </w:pPr>
      <w:r w:rsidRPr="00125A7A">
        <w:drawing>
          <wp:inline distT="0" distB="0" distL="0" distR="0" wp14:anchorId="254A016F" wp14:editId="1B5196C4">
            <wp:extent cx="5939790" cy="4648200"/>
            <wp:effectExtent l="0" t="0" r="3810" b="0"/>
            <wp:docPr id="12416821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682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B640" w14:textId="77777777" w:rsidR="000C03D0" w:rsidRDefault="000C03D0" w:rsidP="000C03D0">
      <w:pPr>
        <w:pStyle w:val="afe"/>
      </w:pPr>
      <w:r>
        <w:fldChar w:fldCharType="begin"/>
      </w:r>
      <w:r>
        <w:instrText xml:space="preserve"> </w:instrText>
      </w:r>
      <w:r w:rsidRPr="00CE3B5E">
        <w:instrText xml:space="preserve">SEQ </w:instrText>
      </w:r>
      <w:r>
        <w:rPr>
          <w:lang w:val="en-US"/>
        </w:rPr>
        <w:instrText>Image</w:instrText>
      </w:r>
      <w:r w:rsidRPr="00CE3B5E">
        <w:instrText xml:space="preserve"> \# "</w:instrText>
      </w:r>
      <w:r>
        <w:instrText>Рисунок</w:instrText>
      </w:r>
      <w:r w:rsidRPr="00293AB7">
        <w:instrText xml:space="preserve"> </w:instrText>
      </w:r>
      <w:r w:rsidRPr="00CE3B5E">
        <w:instrText xml:space="preserve">#" </w:instrText>
      </w:r>
      <w:r>
        <w:fldChar w:fldCharType="separate"/>
      </w:r>
      <w:r w:rsidR="00A113D0">
        <w:rPr>
          <w:noProof/>
        </w:rPr>
        <w:t>Рисунок</w:t>
      </w:r>
      <w:r w:rsidR="00A113D0" w:rsidRPr="00293AB7">
        <w:rPr>
          <w:noProof/>
        </w:rPr>
        <w:t xml:space="preserve"> </w:t>
      </w:r>
      <w:r w:rsidR="00A113D0">
        <w:rPr>
          <w:noProof/>
        </w:rPr>
        <w:t>2</w:t>
      </w:r>
      <w:r>
        <w:fldChar w:fldCharType="end"/>
      </w:r>
      <w:r>
        <w:t xml:space="preserve"> </w:t>
      </w:r>
      <w:r w:rsidRPr="000C03D0">
        <w:t>– Диаграмма прецедентов</w:t>
      </w:r>
    </w:p>
    <w:p w14:paraId="44617670" w14:textId="77777777" w:rsidR="00A87A5A" w:rsidRPr="00287CDE" w:rsidRDefault="00287CDE" w:rsidP="00287CDE">
      <w:pPr>
        <w:pStyle w:val="a3"/>
      </w:pPr>
      <w:r w:rsidRPr="00287CDE">
        <w:t xml:space="preserve">При отображении перечня </w:t>
      </w:r>
      <w:r>
        <w:t>ТС</w:t>
      </w:r>
      <w:r w:rsidRPr="00287CDE">
        <w:t xml:space="preserve"> виновника</w:t>
      </w:r>
      <w:r>
        <w:t xml:space="preserve"> в выпадающем списке</w:t>
      </w:r>
      <w:r w:rsidRPr="00287CDE">
        <w:t xml:space="preserve"> необходимо обеспечить фильтрацию автомобилей после выбора ответственного водителя. Данный механизм позволяет выводить в выпадающем </w:t>
      </w:r>
      <w:r>
        <w:t>списке</w:t>
      </w:r>
      <w:r w:rsidRPr="00287CDE">
        <w:t xml:space="preserve"> исключительно те </w:t>
      </w:r>
      <w:r>
        <w:t>ТС</w:t>
      </w:r>
      <w:r w:rsidRPr="00287CDE">
        <w:t xml:space="preserve">, которые закреплены за указанным водителем. Такой подход к фильтрации данных значительно улучшает удобство взаимодействия с интерфейсом, особенно при работе с обширными </w:t>
      </w:r>
      <w:r w:rsidRPr="00287CDE">
        <w:lastRenderedPageBreak/>
        <w:t>списками записей. Визуальное представление алгоритма фильтрации приведено на рисунке 5.</w:t>
      </w:r>
    </w:p>
    <w:p w14:paraId="6A098193" w14:textId="0EF7D7A8" w:rsidR="00A87A5A" w:rsidRPr="002B4735" w:rsidRDefault="002B4735" w:rsidP="002B4735">
      <w:pPr>
        <w:pStyle w:val="afd"/>
        <w:rPr>
          <w:lang w:val="en-US"/>
        </w:rPr>
      </w:pPr>
      <w:r w:rsidRPr="002B4735">
        <w:drawing>
          <wp:inline distT="0" distB="0" distL="0" distR="0" wp14:anchorId="55190625" wp14:editId="6130670A">
            <wp:extent cx="2137882" cy="6829108"/>
            <wp:effectExtent l="0" t="0" r="0" b="0"/>
            <wp:docPr id="448348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3489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75075" cy="694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AD1F2" w14:textId="5ABC4620" w:rsidR="00856B21" w:rsidRPr="00856B21" w:rsidRDefault="00A87A5A" w:rsidP="00856B21">
      <w:pPr>
        <w:pStyle w:val="afe"/>
      </w:pPr>
      <w:r w:rsidRPr="0077398F">
        <w:t xml:space="preserve">Рисунок 5 – </w:t>
      </w:r>
      <w:r w:rsidR="00125A7A">
        <w:t>С</w:t>
      </w:r>
      <w:r w:rsidRPr="0077398F">
        <w:t>хема алгоритма фильтрации данных</w:t>
      </w:r>
    </w:p>
    <w:p w14:paraId="46379913" w14:textId="77777777" w:rsidR="007B1296" w:rsidRDefault="007B1296" w:rsidP="007B1296">
      <w:pPr>
        <w:pStyle w:val="2"/>
      </w:pPr>
      <w:bookmarkStart w:id="18" w:name="_Toc198114587"/>
      <w:bookmarkStart w:id="19" w:name="_Toc225781455"/>
      <w:r>
        <w:lastRenderedPageBreak/>
        <w:t>Разработка программных модулей</w:t>
      </w:r>
      <w:bookmarkEnd w:id="18"/>
      <w:bookmarkEnd w:id="19"/>
    </w:p>
    <w:p w14:paraId="5DF85514" w14:textId="4F2FAA97" w:rsidR="00551083" w:rsidRDefault="00551083" w:rsidP="00551083">
      <w:pPr>
        <w:pStyle w:val="a3"/>
      </w:pPr>
      <w:r w:rsidRPr="00A0022F">
        <w:t xml:space="preserve">Для решения поставленной задачи </w:t>
      </w:r>
      <w:r>
        <w:t xml:space="preserve">необходимо использовать </w:t>
      </w:r>
      <w:r w:rsidRPr="00A0022F">
        <w:t>язык программирования C#, подходящий для разработки разнообразных приложений.</w:t>
      </w:r>
      <w:r>
        <w:t xml:space="preserve"> Для разработки </w:t>
      </w:r>
      <w:r w:rsidRPr="00A0022F">
        <w:t>кроссплатформенн</w:t>
      </w:r>
      <w:r>
        <w:t xml:space="preserve">ого приложения </w:t>
      </w:r>
      <w:r w:rsidRPr="005C73E2">
        <w:t>используется</w:t>
      </w:r>
      <w:r>
        <w:t xml:space="preserve"> </w:t>
      </w:r>
      <w:r w:rsidRPr="00A0022F">
        <w:t xml:space="preserve">фреймворк </w:t>
      </w:r>
      <w:r>
        <w:rPr>
          <w:lang w:val="en-US"/>
        </w:rPr>
        <w:t>Avalonia</w:t>
      </w:r>
      <w:r w:rsidRPr="00551083">
        <w:t xml:space="preserve"> </w:t>
      </w:r>
      <w:r>
        <w:rPr>
          <w:lang w:val="en-US"/>
        </w:rPr>
        <w:t>UI</w:t>
      </w:r>
      <w:r>
        <w:t xml:space="preserve"> совместно с б</w:t>
      </w:r>
      <w:r w:rsidRPr="00A0022F">
        <w:t>иблиотек</w:t>
      </w:r>
      <w:r>
        <w:t>ой</w:t>
      </w:r>
      <w:r w:rsidRPr="00A0022F">
        <w:t xml:space="preserve"> </w:t>
      </w:r>
      <w:r w:rsidRPr="00741137">
        <w:t>Community Toolkit.</w:t>
      </w:r>
      <w:r w:rsidRPr="00953065">
        <w:t xml:space="preserve"> </w:t>
      </w:r>
      <w:r w:rsidRPr="00346B4B">
        <w:t xml:space="preserve">При разработке </w:t>
      </w:r>
      <w:r>
        <w:rPr>
          <w:lang w:val="en-US"/>
        </w:rPr>
        <w:t>UI</w:t>
      </w:r>
      <w:r w:rsidRPr="00346B4B">
        <w:t xml:space="preserve"> приложения</w:t>
      </w:r>
      <w:r>
        <w:t xml:space="preserve">, используется </w:t>
      </w:r>
      <w:r w:rsidRPr="00346B4B">
        <w:t>архитектурн</w:t>
      </w:r>
      <w:r>
        <w:t xml:space="preserve">ый </w:t>
      </w:r>
      <w:r w:rsidRPr="00346B4B">
        <w:t>паттерн MVVM</w:t>
      </w:r>
      <w:r>
        <w:t>.</w:t>
      </w:r>
    </w:p>
    <w:p w14:paraId="1AE4BEAE" w14:textId="77777777" w:rsidR="00551083" w:rsidRDefault="00551083" w:rsidP="00551083">
      <w:pPr>
        <w:pStyle w:val="a3"/>
      </w:pPr>
      <w:r>
        <w:t xml:space="preserve">Для обеспечения хранения данных о европротоколах требуется разработать класс с полями, представляющими данные задачи. Код класса </w:t>
      </w:r>
      <w:r w:rsidR="00A001A3">
        <w:rPr>
          <w:lang w:val="en-US"/>
        </w:rPr>
        <w:t>EuroprotocolDto</w:t>
      </w:r>
      <w:r>
        <w:t xml:space="preserve"> представлен листингом 8.</w:t>
      </w:r>
    </w:p>
    <w:p w14:paraId="5473C797" w14:textId="514CEA4D" w:rsidR="00551083" w:rsidRPr="00293AB7" w:rsidRDefault="00551083" w:rsidP="00551083">
      <w:pPr>
        <w:pStyle w:val="aff2"/>
      </w:pPr>
      <w:r>
        <w:t>Листинг</w:t>
      </w:r>
      <w:r w:rsidRPr="00293AB7">
        <w:t xml:space="preserve"> 8 </w:t>
      </w:r>
      <w:r w:rsidRPr="00741137">
        <w:t xml:space="preserve">– Код класса </w:t>
      </w:r>
      <w:r w:rsidR="00741137">
        <w:rPr>
          <w:lang w:val="en-US"/>
        </w:rPr>
        <w:t>EuroprotocolDto</w:t>
      </w:r>
    </w:p>
    <w:p w14:paraId="78BCD666" w14:textId="77777777" w:rsidR="00A001A3" w:rsidRPr="00293AB7" w:rsidRDefault="00A001A3" w:rsidP="00A001A3">
      <w:pPr>
        <w:pStyle w:val="aff0"/>
      </w:pPr>
      <w:r w:rsidRPr="00A001A3">
        <w:rPr>
          <w:lang w:val="en-US"/>
        </w:rPr>
        <w:t>public</w:t>
      </w:r>
      <w:r w:rsidRPr="00293AB7">
        <w:t xml:space="preserve"> </w:t>
      </w:r>
      <w:r w:rsidRPr="00A001A3">
        <w:rPr>
          <w:lang w:val="en-US"/>
        </w:rPr>
        <w:t>class</w:t>
      </w:r>
      <w:r w:rsidRPr="00293AB7">
        <w:t xml:space="preserve"> </w:t>
      </w:r>
      <w:r w:rsidRPr="00A001A3">
        <w:rPr>
          <w:lang w:val="en-US"/>
        </w:rPr>
        <w:t>EuroprotocolDto</w:t>
      </w:r>
    </w:p>
    <w:p w14:paraId="7F7A127E" w14:textId="77777777" w:rsidR="00A001A3" w:rsidRPr="00A001A3" w:rsidRDefault="00A001A3" w:rsidP="00A001A3">
      <w:pPr>
        <w:pStyle w:val="aff0"/>
        <w:rPr>
          <w:lang w:val="en-US"/>
        </w:rPr>
      </w:pPr>
      <w:r w:rsidRPr="00A001A3">
        <w:rPr>
          <w:lang w:val="en-US"/>
        </w:rPr>
        <w:t>{</w:t>
      </w:r>
    </w:p>
    <w:p w14:paraId="09246D54" w14:textId="77777777" w:rsidR="00A001A3" w:rsidRPr="00A001A3" w:rsidRDefault="00A001A3" w:rsidP="00A001A3">
      <w:pPr>
        <w:pStyle w:val="aff0"/>
        <w:rPr>
          <w:lang w:val="en-US"/>
        </w:rPr>
      </w:pPr>
      <w:r w:rsidRPr="00A001A3">
        <w:rPr>
          <w:lang w:val="en-US"/>
        </w:rPr>
        <w:t xml:space="preserve">    public int Id </w:t>
      </w:r>
      <w:proofErr w:type="gramStart"/>
      <w:r w:rsidRPr="00A001A3">
        <w:rPr>
          <w:lang w:val="en-US"/>
        </w:rPr>
        <w:t>{ get</w:t>
      </w:r>
      <w:proofErr w:type="gramEnd"/>
      <w:r w:rsidRPr="00A001A3">
        <w:rPr>
          <w:lang w:val="en-US"/>
        </w:rPr>
        <w:t>; set; }</w:t>
      </w:r>
      <w:r>
        <w:rPr>
          <w:lang w:val="en-US"/>
        </w:rPr>
        <w:t xml:space="preserve"> //Id</w:t>
      </w:r>
      <w:r w:rsidRPr="00A001A3">
        <w:rPr>
          <w:lang w:val="en-US"/>
        </w:rPr>
        <w:t xml:space="preserve"> </w:t>
      </w:r>
      <w:r>
        <w:t>европротокола</w:t>
      </w:r>
    </w:p>
    <w:p w14:paraId="5582E53D" w14:textId="77777777" w:rsidR="00A001A3" w:rsidRPr="00A001A3" w:rsidRDefault="00A001A3" w:rsidP="00A001A3">
      <w:pPr>
        <w:pStyle w:val="aff0"/>
        <w:rPr>
          <w:lang w:val="en-US"/>
        </w:rPr>
      </w:pPr>
    </w:p>
    <w:p w14:paraId="19A13811" w14:textId="77777777" w:rsidR="00A001A3" w:rsidRPr="00A001A3" w:rsidRDefault="00A001A3" w:rsidP="00A001A3">
      <w:pPr>
        <w:pStyle w:val="aff0"/>
        <w:rPr>
          <w:lang w:val="en-US"/>
        </w:rPr>
      </w:pPr>
      <w:r w:rsidRPr="00A001A3">
        <w:rPr>
          <w:lang w:val="en-US"/>
        </w:rPr>
        <w:t xml:space="preserve">    public int CulpritCarId </w:t>
      </w:r>
      <w:proofErr w:type="gramStart"/>
      <w:r w:rsidRPr="00A001A3">
        <w:rPr>
          <w:lang w:val="en-US"/>
        </w:rPr>
        <w:t>{ get</w:t>
      </w:r>
      <w:proofErr w:type="gramEnd"/>
      <w:r w:rsidRPr="00A001A3">
        <w:rPr>
          <w:lang w:val="en-US"/>
        </w:rPr>
        <w:t xml:space="preserve">; set; } </w:t>
      </w:r>
      <w:r>
        <w:rPr>
          <w:lang w:val="en-US"/>
        </w:rPr>
        <w:t xml:space="preserve">// Id </w:t>
      </w:r>
      <w:r>
        <w:t>ТС</w:t>
      </w:r>
      <w:r w:rsidRPr="00A001A3">
        <w:rPr>
          <w:lang w:val="en-US"/>
        </w:rPr>
        <w:t xml:space="preserve"> </w:t>
      </w:r>
      <w:r>
        <w:t>виновника</w:t>
      </w:r>
    </w:p>
    <w:p w14:paraId="58F0B506" w14:textId="77777777" w:rsidR="00A001A3" w:rsidRPr="00A001A3" w:rsidRDefault="00A001A3" w:rsidP="00A001A3">
      <w:pPr>
        <w:pStyle w:val="aff0"/>
        <w:rPr>
          <w:lang w:val="en-US"/>
        </w:rPr>
      </w:pPr>
    </w:p>
    <w:p w14:paraId="255D80A5" w14:textId="77777777" w:rsidR="00A001A3" w:rsidRPr="00A001A3" w:rsidRDefault="00A001A3" w:rsidP="00A001A3">
      <w:pPr>
        <w:pStyle w:val="aff0"/>
        <w:rPr>
          <w:lang w:val="en-US"/>
        </w:rPr>
      </w:pPr>
      <w:r w:rsidRPr="00A001A3">
        <w:rPr>
          <w:lang w:val="en-US"/>
        </w:rPr>
        <w:t xml:space="preserve">    public int VictimCarId </w:t>
      </w:r>
      <w:proofErr w:type="gramStart"/>
      <w:r w:rsidRPr="00A001A3">
        <w:rPr>
          <w:lang w:val="en-US"/>
        </w:rPr>
        <w:t>{ get</w:t>
      </w:r>
      <w:proofErr w:type="gramEnd"/>
      <w:r w:rsidRPr="00A001A3">
        <w:rPr>
          <w:lang w:val="en-US"/>
        </w:rPr>
        <w:t xml:space="preserve">; set; } </w:t>
      </w:r>
      <w:r>
        <w:rPr>
          <w:lang w:val="en-US"/>
        </w:rPr>
        <w:t xml:space="preserve">// Id </w:t>
      </w:r>
      <w:r>
        <w:t>ТС</w:t>
      </w:r>
      <w:r w:rsidRPr="00A001A3">
        <w:rPr>
          <w:lang w:val="en-US"/>
        </w:rPr>
        <w:t xml:space="preserve"> </w:t>
      </w:r>
      <w:r>
        <w:t>пострадавшего</w:t>
      </w:r>
    </w:p>
    <w:p w14:paraId="0F1D0F23" w14:textId="77777777" w:rsidR="00A001A3" w:rsidRPr="00A001A3" w:rsidRDefault="00A001A3" w:rsidP="00A001A3">
      <w:pPr>
        <w:pStyle w:val="aff0"/>
        <w:rPr>
          <w:lang w:val="en-US"/>
        </w:rPr>
      </w:pPr>
    </w:p>
    <w:p w14:paraId="68DA7958" w14:textId="77777777" w:rsidR="00A001A3" w:rsidRPr="00A001A3" w:rsidRDefault="00A001A3" w:rsidP="00A001A3">
      <w:pPr>
        <w:pStyle w:val="aff0"/>
        <w:rPr>
          <w:lang w:val="en-US"/>
        </w:rPr>
      </w:pPr>
      <w:r w:rsidRPr="00A001A3">
        <w:rPr>
          <w:lang w:val="en-US"/>
        </w:rPr>
        <w:t xml:space="preserve">    public DateTime Date </w:t>
      </w:r>
      <w:proofErr w:type="gramStart"/>
      <w:r w:rsidRPr="00A001A3">
        <w:rPr>
          <w:lang w:val="en-US"/>
        </w:rPr>
        <w:t>{ get</w:t>
      </w:r>
      <w:proofErr w:type="gramEnd"/>
      <w:r w:rsidRPr="00A001A3">
        <w:rPr>
          <w:lang w:val="en-US"/>
        </w:rPr>
        <w:t xml:space="preserve">; set; } </w:t>
      </w:r>
      <w:r>
        <w:rPr>
          <w:lang w:val="en-US"/>
        </w:rPr>
        <w:t xml:space="preserve">// </w:t>
      </w:r>
      <w:r>
        <w:t>Дата</w:t>
      </w:r>
      <w:r w:rsidRPr="00A001A3">
        <w:rPr>
          <w:lang w:val="en-US"/>
        </w:rPr>
        <w:t xml:space="preserve"> </w:t>
      </w:r>
      <w:r>
        <w:t>и</w:t>
      </w:r>
      <w:r w:rsidRPr="00A001A3">
        <w:rPr>
          <w:lang w:val="en-US"/>
        </w:rPr>
        <w:t xml:space="preserve"> </w:t>
      </w:r>
      <w:r>
        <w:t>время</w:t>
      </w:r>
      <w:r w:rsidRPr="00A001A3">
        <w:rPr>
          <w:lang w:val="en-US"/>
        </w:rPr>
        <w:t xml:space="preserve"> </w:t>
      </w:r>
      <w:r>
        <w:t>происшествия</w:t>
      </w:r>
    </w:p>
    <w:p w14:paraId="206E17B0" w14:textId="77777777" w:rsidR="00A001A3" w:rsidRPr="00A001A3" w:rsidRDefault="00A001A3" w:rsidP="00A001A3">
      <w:pPr>
        <w:pStyle w:val="aff0"/>
        <w:rPr>
          <w:lang w:val="en-US"/>
        </w:rPr>
      </w:pPr>
    </w:p>
    <w:p w14:paraId="3A8F71EF" w14:textId="77777777" w:rsidR="00A001A3" w:rsidRPr="00A001A3" w:rsidRDefault="00A001A3" w:rsidP="00A001A3">
      <w:pPr>
        <w:pStyle w:val="aff0"/>
        <w:rPr>
          <w:lang w:val="en-US"/>
        </w:rPr>
      </w:pPr>
      <w:r w:rsidRPr="00A001A3">
        <w:rPr>
          <w:lang w:val="en-US"/>
        </w:rPr>
        <w:t xml:space="preserve">    public string Place </w:t>
      </w:r>
      <w:proofErr w:type="gramStart"/>
      <w:r w:rsidRPr="00A001A3">
        <w:rPr>
          <w:lang w:val="en-US"/>
        </w:rPr>
        <w:t>{ get</w:t>
      </w:r>
      <w:proofErr w:type="gramEnd"/>
      <w:r w:rsidRPr="00A001A3">
        <w:rPr>
          <w:lang w:val="en-US"/>
        </w:rPr>
        <w:t xml:space="preserve">; set; } = null!; </w:t>
      </w:r>
      <w:r>
        <w:rPr>
          <w:lang w:val="en-US"/>
        </w:rPr>
        <w:t>//</w:t>
      </w:r>
      <w:r w:rsidRPr="00A001A3">
        <w:rPr>
          <w:lang w:val="en-US"/>
        </w:rPr>
        <w:t xml:space="preserve"> </w:t>
      </w:r>
      <w:r>
        <w:t>Место</w:t>
      </w:r>
      <w:r w:rsidRPr="00A001A3">
        <w:rPr>
          <w:lang w:val="en-US"/>
        </w:rPr>
        <w:t xml:space="preserve"> </w:t>
      </w:r>
      <w:r>
        <w:t>происшествия</w:t>
      </w:r>
    </w:p>
    <w:p w14:paraId="2C12C41A" w14:textId="77777777" w:rsidR="00A001A3" w:rsidRPr="00A001A3" w:rsidRDefault="00A001A3" w:rsidP="00A001A3">
      <w:pPr>
        <w:pStyle w:val="aff0"/>
        <w:rPr>
          <w:lang w:val="en-US"/>
        </w:rPr>
      </w:pPr>
    </w:p>
    <w:p w14:paraId="66F9F0F6" w14:textId="77777777" w:rsidR="00A001A3" w:rsidRPr="001640F8" w:rsidRDefault="00A001A3" w:rsidP="00A001A3">
      <w:pPr>
        <w:pStyle w:val="aff0"/>
        <w:rPr>
          <w:lang w:val="en-US"/>
        </w:rPr>
      </w:pPr>
      <w:r w:rsidRPr="00A001A3">
        <w:rPr>
          <w:lang w:val="en-US"/>
        </w:rPr>
        <w:t xml:space="preserve">    public string Description </w:t>
      </w:r>
      <w:proofErr w:type="gramStart"/>
      <w:r w:rsidRPr="00A001A3">
        <w:rPr>
          <w:lang w:val="en-US"/>
        </w:rPr>
        <w:t>{ get</w:t>
      </w:r>
      <w:proofErr w:type="gramEnd"/>
      <w:r w:rsidRPr="00A001A3">
        <w:rPr>
          <w:lang w:val="en-US"/>
        </w:rPr>
        <w:t>; set; } = null!;</w:t>
      </w:r>
      <w:r>
        <w:rPr>
          <w:lang w:val="en-US"/>
        </w:rPr>
        <w:t xml:space="preserve"> //</w:t>
      </w:r>
      <w:r w:rsidRPr="00A001A3">
        <w:rPr>
          <w:lang w:val="en-US"/>
        </w:rPr>
        <w:t xml:space="preserve"> </w:t>
      </w:r>
      <w:r>
        <w:t>Описание</w:t>
      </w:r>
      <w:r w:rsidRPr="00A001A3">
        <w:rPr>
          <w:lang w:val="en-US"/>
        </w:rPr>
        <w:t xml:space="preserve"> </w:t>
      </w:r>
      <w:r w:rsidR="001640F8">
        <w:t>повреждений</w:t>
      </w:r>
    </w:p>
    <w:p w14:paraId="1D9DED34" w14:textId="77777777" w:rsidR="00A001A3" w:rsidRPr="007F028B" w:rsidRDefault="00A001A3" w:rsidP="00A001A3">
      <w:pPr>
        <w:pStyle w:val="aff0"/>
      </w:pPr>
      <w:r w:rsidRPr="00A001A3">
        <w:t>}</w:t>
      </w:r>
    </w:p>
    <w:p w14:paraId="4EA1A394" w14:textId="126AE655" w:rsidR="007F028B" w:rsidRPr="007F028B" w:rsidRDefault="007F028B" w:rsidP="007F028B">
      <w:pPr>
        <w:pStyle w:val="a3"/>
      </w:pPr>
      <w:r w:rsidRPr="007F028B">
        <w:t>Так же для загрузки всех автомобилей у выбранного пострадавшего в ДТП необходимо создать метод LoadVictimCars (листинг 9). Данный метод осуществля</w:t>
      </w:r>
      <w:r w:rsidR="00E53984">
        <w:t>ет</w:t>
      </w:r>
      <w:r w:rsidRPr="007F028B">
        <w:t xml:space="preserve"> выборку транспортных средств из базы данных на основе идентификатора пострадавшего водителя, обеспечивая корректное отображение только принадлежащих ему автомобилей.</w:t>
      </w:r>
    </w:p>
    <w:p w14:paraId="2A0D4DBE" w14:textId="7044B7D5" w:rsidR="007F028B" w:rsidRPr="007F028B" w:rsidRDefault="007F028B" w:rsidP="007F028B">
      <w:pPr>
        <w:pStyle w:val="aff2"/>
        <w:rPr>
          <w:lang w:val="en-US"/>
        </w:rPr>
      </w:pPr>
      <w:r>
        <w:lastRenderedPageBreak/>
        <w:t>Листинг</w:t>
      </w:r>
      <w:r w:rsidRPr="007F028B">
        <w:rPr>
          <w:lang w:val="en-US"/>
        </w:rPr>
        <w:t xml:space="preserve"> 9 – </w:t>
      </w:r>
      <w:r w:rsidR="00741137" w:rsidRPr="00741137">
        <w:t>М</w:t>
      </w:r>
      <w:r w:rsidRPr="00741137">
        <w:t>етод</w:t>
      </w:r>
      <w:r w:rsidRPr="007F028B">
        <w:rPr>
          <w:lang w:val="en-US"/>
        </w:rPr>
        <w:t xml:space="preserve"> LoadVictimCars</w:t>
      </w:r>
    </w:p>
    <w:p w14:paraId="5B6C37DB" w14:textId="77777777" w:rsidR="007F028B" w:rsidRPr="007F028B" w:rsidRDefault="007F028B" w:rsidP="007F028B">
      <w:pPr>
        <w:pStyle w:val="aff0"/>
        <w:rPr>
          <w:lang w:val="en-US"/>
        </w:rPr>
      </w:pPr>
      <w:r w:rsidRPr="007F028B">
        <w:rPr>
          <w:lang w:val="en-US"/>
        </w:rPr>
        <w:t xml:space="preserve">private async void </w:t>
      </w:r>
      <w:proofErr w:type="gramStart"/>
      <w:r w:rsidRPr="007F028B">
        <w:rPr>
          <w:lang w:val="en-US"/>
        </w:rPr>
        <w:t>LoadVictimCars(</w:t>
      </w:r>
      <w:proofErr w:type="gramEnd"/>
      <w:r w:rsidRPr="007F028B">
        <w:rPr>
          <w:lang w:val="en-US"/>
        </w:rPr>
        <w:t>)</w:t>
      </w:r>
    </w:p>
    <w:p w14:paraId="61A7B17C" w14:textId="77777777" w:rsidR="007F028B" w:rsidRPr="00AC38A1" w:rsidRDefault="007F028B" w:rsidP="007F028B">
      <w:pPr>
        <w:pStyle w:val="aff0"/>
      </w:pPr>
      <w:r w:rsidRPr="00AC38A1">
        <w:t>{</w:t>
      </w:r>
    </w:p>
    <w:p w14:paraId="6735356C" w14:textId="4F67287B" w:rsidR="00741137" w:rsidRPr="00741137" w:rsidRDefault="00741137" w:rsidP="007F028B">
      <w:pPr>
        <w:pStyle w:val="aff0"/>
      </w:pPr>
      <w:r w:rsidRPr="00AC38A1">
        <w:t xml:space="preserve">    </w:t>
      </w:r>
      <w:r w:rsidRPr="00741137">
        <w:t xml:space="preserve">// </w:t>
      </w:r>
      <w:r>
        <w:t>Проверка</w:t>
      </w:r>
      <w:r w:rsidRPr="00741137">
        <w:t xml:space="preserve"> </w:t>
      </w:r>
      <w:r>
        <w:t xml:space="preserve">выбранного виновника на </w:t>
      </w:r>
      <w:r>
        <w:rPr>
          <w:lang w:val="en-US"/>
        </w:rPr>
        <w:t>null</w:t>
      </w:r>
      <w:r w:rsidRPr="00741137">
        <w:t xml:space="preserve"> </w:t>
      </w:r>
      <w:r>
        <w:t>значение</w:t>
      </w:r>
    </w:p>
    <w:p w14:paraId="7950D595" w14:textId="77777777" w:rsidR="007F028B" w:rsidRPr="007B53D1" w:rsidRDefault="007F028B" w:rsidP="007F028B">
      <w:pPr>
        <w:pStyle w:val="aff0"/>
        <w:rPr>
          <w:lang w:val="en-US"/>
        </w:rPr>
      </w:pPr>
      <w:r w:rsidRPr="00741137">
        <w:t xml:space="preserve">    </w:t>
      </w:r>
      <w:r w:rsidRPr="007F028B">
        <w:rPr>
          <w:lang w:val="en-US"/>
        </w:rPr>
        <w:t>if</w:t>
      </w:r>
      <w:r w:rsidRPr="007B53D1">
        <w:rPr>
          <w:lang w:val="en-US"/>
        </w:rPr>
        <w:t xml:space="preserve"> (</w:t>
      </w:r>
      <w:r w:rsidRPr="007F028B">
        <w:rPr>
          <w:lang w:val="en-US"/>
        </w:rPr>
        <w:t>SelectedVictim</w:t>
      </w:r>
      <w:r w:rsidRPr="007B53D1">
        <w:rPr>
          <w:lang w:val="en-US"/>
        </w:rPr>
        <w:t xml:space="preserve"> == </w:t>
      </w:r>
      <w:r w:rsidRPr="007F028B">
        <w:rPr>
          <w:lang w:val="en-US"/>
        </w:rPr>
        <w:t>null</w:t>
      </w:r>
      <w:r w:rsidRPr="007B53D1">
        <w:rPr>
          <w:lang w:val="en-US"/>
        </w:rPr>
        <w:t xml:space="preserve">) </w:t>
      </w:r>
      <w:r w:rsidRPr="007F028B">
        <w:rPr>
          <w:lang w:val="en-US"/>
        </w:rPr>
        <w:t>return</w:t>
      </w:r>
      <w:r w:rsidRPr="007B53D1">
        <w:rPr>
          <w:lang w:val="en-US"/>
        </w:rPr>
        <w:t>;</w:t>
      </w:r>
    </w:p>
    <w:p w14:paraId="7E974BD7" w14:textId="77777777" w:rsidR="00741137" w:rsidRPr="007B53D1" w:rsidRDefault="00741137" w:rsidP="007F028B">
      <w:pPr>
        <w:pStyle w:val="aff0"/>
        <w:rPr>
          <w:lang w:val="en-US"/>
        </w:rPr>
      </w:pPr>
    </w:p>
    <w:p w14:paraId="2D1EB8C8" w14:textId="173ADD47" w:rsidR="007F028B" w:rsidRPr="007B53D1" w:rsidRDefault="00741137" w:rsidP="007F028B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>
        <w:rPr>
          <w:lang w:val="en-US"/>
        </w:rPr>
        <w:t>//</w:t>
      </w:r>
      <w:r w:rsidRPr="007B53D1">
        <w:rPr>
          <w:lang w:val="en-US"/>
        </w:rPr>
        <w:t xml:space="preserve"> </w:t>
      </w:r>
      <w:r>
        <w:t>Получение</w:t>
      </w:r>
      <w:r w:rsidRPr="007B53D1">
        <w:rPr>
          <w:lang w:val="en-US"/>
        </w:rPr>
        <w:t xml:space="preserve"> </w:t>
      </w:r>
      <w:r>
        <w:t>всех</w:t>
      </w:r>
      <w:r w:rsidRPr="007B53D1">
        <w:rPr>
          <w:lang w:val="en-US"/>
        </w:rPr>
        <w:t xml:space="preserve"> </w:t>
      </w:r>
      <w:r>
        <w:t>автомобилей</w:t>
      </w:r>
    </w:p>
    <w:p w14:paraId="0EA389AE" w14:textId="77777777" w:rsidR="007F028B" w:rsidRPr="007B53D1" w:rsidRDefault="007F028B" w:rsidP="007F028B">
      <w:pPr>
        <w:pStyle w:val="aff0"/>
        <w:rPr>
          <w:lang w:val="en-US"/>
        </w:rPr>
      </w:pPr>
      <w:r w:rsidRPr="00741137">
        <w:rPr>
          <w:lang w:val="en-US"/>
        </w:rPr>
        <w:t xml:space="preserve">    </w:t>
      </w:r>
      <w:r w:rsidRPr="007F028B">
        <w:rPr>
          <w:lang w:val="en-US"/>
        </w:rPr>
        <w:t>var cars = await _</w:t>
      </w:r>
      <w:proofErr w:type="gramStart"/>
      <w:r w:rsidRPr="007F028B">
        <w:rPr>
          <w:lang w:val="en-US"/>
        </w:rPr>
        <w:t>dataService.CarService.GetAllAsync</w:t>
      </w:r>
      <w:proofErr w:type="gramEnd"/>
      <w:r w:rsidRPr="007F028B">
        <w:rPr>
          <w:lang w:val="en-US"/>
        </w:rPr>
        <w:t>();</w:t>
      </w:r>
    </w:p>
    <w:p w14:paraId="3A80C028" w14:textId="1B1FCEA7" w:rsidR="00741137" w:rsidRPr="007B53D1" w:rsidRDefault="00741137" w:rsidP="007F028B">
      <w:pPr>
        <w:pStyle w:val="aff0"/>
        <w:rPr>
          <w:lang w:val="en-US"/>
        </w:rPr>
      </w:pPr>
    </w:p>
    <w:p w14:paraId="0403DD36" w14:textId="170D7A7E" w:rsidR="00741137" w:rsidRPr="00741137" w:rsidRDefault="00741137" w:rsidP="007F028B">
      <w:pPr>
        <w:pStyle w:val="aff0"/>
      </w:pPr>
      <w:r w:rsidRPr="007B53D1">
        <w:rPr>
          <w:lang w:val="en-US"/>
        </w:rPr>
        <w:t xml:space="preserve">    </w:t>
      </w:r>
      <w:r w:rsidRPr="007B53D1">
        <w:t>//</w:t>
      </w:r>
      <w:r>
        <w:t xml:space="preserve"> Сортировка авто</w:t>
      </w:r>
    </w:p>
    <w:p w14:paraId="32E59474" w14:textId="77777777" w:rsidR="007F028B" w:rsidRPr="007B53D1" w:rsidRDefault="007F028B" w:rsidP="007F028B">
      <w:pPr>
        <w:pStyle w:val="aff0"/>
      </w:pPr>
      <w:r w:rsidRPr="007B53D1">
        <w:t xml:space="preserve">    </w:t>
      </w:r>
      <w:r w:rsidRPr="007F028B">
        <w:rPr>
          <w:lang w:val="en-US"/>
        </w:rPr>
        <w:t>if</w:t>
      </w:r>
      <w:r w:rsidRPr="007B53D1">
        <w:t xml:space="preserve"> (</w:t>
      </w:r>
      <w:proofErr w:type="gramStart"/>
      <w:r w:rsidRPr="007F028B">
        <w:rPr>
          <w:lang w:val="en-US"/>
        </w:rPr>
        <w:t>cars</w:t>
      </w:r>
      <w:r w:rsidRPr="007B53D1">
        <w:t xml:space="preserve"> !</w:t>
      </w:r>
      <w:proofErr w:type="gramEnd"/>
      <w:r w:rsidRPr="007B53D1">
        <w:t xml:space="preserve">= </w:t>
      </w:r>
      <w:r w:rsidRPr="007F028B">
        <w:rPr>
          <w:lang w:val="en-US"/>
        </w:rPr>
        <w:t>null</w:t>
      </w:r>
      <w:r w:rsidRPr="007B53D1">
        <w:t>)</w:t>
      </w:r>
    </w:p>
    <w:p w14:paraId="2C7D017B" w14:textId="77777777" w:rsidR="007F028B" w:rsidRPr="00AC38A1" w:rsidRDefault="007F028B" w:rsidP="007F028B">
      <w:pPr>
        <w:pStyle w:val="aff0"/>
        <w:rPr>
          <w:lang w:val="en-US"/>
        </w:rPr>
      </w:pPr>
      <w:r w:rsidRPr="007B53D1">
        <w:t xml:space="preserve">    </w:t>
      </w:r>
      <w:r w:rsidRPr="00AC38A1">
        <w:rPr>
          <w:lang w:val="en-US"/>
        </w:rPr>
        <w:t>{</w:t>
      </w:r>
    </w:p>
    <w:p w14:paraId="52AE8F45" w14:textId="77777777" w:rsidR="007F028B" w:rsidRPr="007F028B" w:rsidRDefault="007F028B" w:rsidP="007F028B">
      <w:pPr>
        <w:pStyle w:val="aff0"/>
        <w:rPr>
          <w:lang w:val="en-US"/>
        </w:rPr>
      </w:pPr>
      <w:r w:rsidRPr="00AC38A1">
        <w:rPr>
          <w:lang w:val="en-US"/>
        </w:rPr>
        <w:t xml:space="preserve">        </w:t>
      </w:r>
      <w:r w:rsidRPr="007F028B">
        <w:rPr>
          <w:lang w:val="en-US"/>
        </w:rPr>
        <w:t xml:space="preserve">VictimCars = </w:t>
      </w:r>
      <w:proofErr w:type="gramStart"/>
      <w:r w:rsidRPr="007F028B">
        <w:rPr>
          <w:lang w:val="en-US"/>
        </w:rPr>
        <w:t>cars.Where</w:t>
      </w:r>
      <w:proofErr w:type="gramEnd"/>
      <w:r w:rsidRPr="007F028B">
        <w:rPr>
          <w:lang w:val="en-US"/>
        </w:rPr>
        <w:t>(c =&gt; c.DriverId == SelectedVictim.Id).ToList();</w:t>
      </w:r>
    </w:p>
    <w:p w14:paraId="0DBB1DC4" w14:textId="77777777" w:rsidR="007F028B" w:rsidRPr="007F028B" w:rsidRDefault="007F028B" w:rsidP="007F028B">
      <w:pPr>
        <w:pStyle w:val="aff0"/>
      </w:pPr>
      <w:r w:rsidRPr="00293AB7">
        <w:rPr>
          <w:lang w:val="en-US"/>
        </w:rPr>
        <w:t xml:space="preserve">    </w:t>
      </w:r>
      <w:r w:rsidRPr="007F028B">
        <w:t>}</w:t>
      </w:r>
    </w:p>
    <w:p w14:paraId="5E71978E" w14:textId="77777777" w:rsidR="007F028B" w:rsidRDefault="007F028B" w:rsidP="007F028B">
      <w:pPr>
        <w:pStyle w:val="aff0"/>
      </w:pPr>
      <w:r w:rsidRPr="007F028B">
        <w:t>}</w:t>
      </w:r>
    </w:p>
    <w:p w14:paraId="38A87E81" w14:textId="2109A8E5" w:rsidR="007F028B" w:rsidRPr="00AF7EFD" w:rsidRDefault="007F028B" w:rsidP="00741137">
      <w:pPr>
        <w:pStyle w:val="a3"/>
      </w:pPr>
      <w:r w:rsidRPr="00AF7EFD">
        <w:t xml:space="preserve">Для управления информацией о </w:t>
      </w:r>
      <w:r w:rsidR="007E035D">
        <w:t>европротоколах</w:t>
      </w:r>
      <w:r w:rsidRPr="00AF7EFD">
        <w:t xml:space="preserve"> </w:t>
      </w:r>
      <w:r>
        <w:t xml:space="preserve">необходимо разработать </w:t>
      </w:r>
      <w:r w:rsidRPr="00AF7EFD">
        <w:t>класс</w:t>
      </w:r>
      <w:r>
        <w:t xml:space="preserve"> </w:t>
      </w:r>
      <w:r w:rsidR="007E035D">
        <w:rPr>
          <w:lang w:val="en-US"/>
        </w:rPr>
        <w:t>Europrotocol</w:t>
      </w:r>
      <w:r w:rsidRPr="00AF7EFD">
        <w:t>Service</w:t>
      </w:r>
      <w:r>
        <w:t>, который</w:t>
      </w:r>
      <w:r w:rsidRPr="00AF7EFD">
        <w:t xml:space="preserve"> предоставляет функциональность для работы с данными, </w:t>
      </w:r>
      <w:r w:rsidR="007E035D">
        <w:t>хранящимся в БД</w:t>
      </w:r>
      <w:r w:rsidRPr="00AF7EFD">
        <w:t>, а именно: получение, добавление, удаление и редактирование записей о задачах</w:t>
      </w:r>
      <w:r w:rsidR="00B24190" w:rsidRPr="00B24190">
        <w:t xml:space="preserve"> [</w:t>
      </w:r>
      <w:r w:rsidR="00B24190" w:rsidRPr="007B53D1">
        <w:t>5</w:t>
      </w:r>
      <w:r w:rsidR="00B24190" w:rsidRPr="00B24190">
        <w:t>]</w:t>
      </w:r>
      <w:r w:rsidRPr="00AF7EFD">
        <w:t xml:space="preserve">. </w:t>
      </w:r>
      <w:r>
        <w:t>Фрагмент к</w:t>
      </w:r>
      <w:r w:rsidRPr="00AF7EFD">
        <w:t>од</w:t>
      </w:r>
      <w:r>
        <w:t>а</w:t>
      </w:r>
      <w:r w:rsidRPr="00AF7EFD">
        <w:t>, демонстрирующий получение данных с использованием класса</w:t>
      </w:r>
      <w:r>
        <w:t xml:space="preserve"> </w:t>
      </w:r>
      <w:r w:rsidR="007E035D">
        <w:rPr>
          <w:lang w:val="en-US"/>
        </w:rPr>
        <w:t>Europrotocol</w:t>
      </w:r>
      <w:r w:rsidRPr="00AF7EFD">
        <w:t>Service, представлен в листинге 10.</w:t>
      </w:r>
    </w:p>
    <w:p w14:paraId="3309FAD9" w14:textId="3DC30703" w:rsidR="007F028B" w:rsidRPr="007B53D1" w:rsidRDefault="007F028B" w:rsidP="007E035D">
      <w:pPr>
        <w:pStyle w:val="aff2"/>
        <w:rPr>
          <w:lang w:val="en-US"/>
        </w:rPr>
      </w:pPr>
      <w:r>
        <w:t>Листинг</w:t>
      </w:r>
      <w:r w:rsidRPr="007B53D1">
        <w:rPr>
          <w:lang w:val="en-US"/>
        </w:rPr>
        <w:t xml:space="preserve"> 10 – </w:t>
      </w:r>
      <w:r w:rsidRPr="00741137">
        <w:t>Фрагмент</w:t>
      </w:r>
      <w:r w:rsidRPr="007B53D1">
        <w:rPr>
          <w:lang w:val="en-US"/>
        </w:rPr>
        <w:t xml:space="preserve"> </w:t>
      </w:r>
      <w:r w:rsidRPr="00741137">
        <w:t>кода</w:t>
      </w:r>
      <w:r w:rsidRPr="007B53D1">
        <w:rPr>
          <w:lang w:val="en-US"/>
        </w:rPr>
        <w:t xml:space="preserve"> </w:t>
      </w:r>
      <w:r w:rsidRPr="00741137">
        <w:t>класса</w:t>
      </w:r>
      <w:r w:rsidRPr="007B53D1">
        <w:rPr>
          <w:lang w:val="en-US"/>
        </w:rPr>
        <w:t xml:space="preserve"> </w:t>
      </w:r>
      <w:r w:rsidR="00741137">
        <w:rPr>
          <w:lang w:val="en-US"/>
        </w:rPr>
        <w:t>Europrotocol</w:t>
      </w:r>
      <w:r w:rsidR="00741137" w:rsidRPr="007B53D1">
        <w:rPr>
          <w:lang w:val="en-US"/>
        </w:rPr>
        <w:t>Service</w:t>
      </w:r>
    </w:p>
    <w:p w14:paraId="20E92476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public class </w:t>
      </w:r>
      <w:proofErr w:type="gramStart"/>
      <w:r w:rsidRPr="007E035D">
        <w:rPr>
          <w:lang w:val="en-US"/>
        </w:rPr>
        <w:t>EuroprotocolService :</w:t>
      </w:r>
      <w:proofErr w:type="gramEnd"/>
      <w:r w:rsidRPr="007E035D">
        <w:rPr>
          <w:lang w:val="en-US"/>
        </w:rPr>
        <w:t xml:space="preserve"> IService&lt;EuroprotocolDto&gt;</w:t>
      </w:r>
    </w:p>
    <w:p w14:paraId="2B287D3D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>{</w:t>
      </w:r>
    </w:p>
    <w:p w14:paraId="4B5953BE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private readonly HttpClient _client;</w:t>
      </w:r>
    </w:p>
    <w:p w14:paraId="3CEE7DE9" w14:textId="7A0DA801" w:rsidR="007E035D" w:rsidRPr="0039451A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private readonly string _url = "http://localhost:5180/api/Europrotocols";</w:t>
      </w:r>
    </w:p>
    <w:p w14:paraId="24611DFA" w14:textId="77777777" w:rsidR="007E035D" w:rsidRPr="007E035D" w:rsidRDefault="007E035D" w:rsidP="007E035D">
      <w:pPr>
        <w:pStyle w:val="aff0"/>
        <w:rPr>
          <w:lang w:val="en-US"/>
        </w:rPr>
      </w:pPr>
    </w:p>
    <w:p w14:paraId="3CC7BA7D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public </w:t>
      </w:r>
      <w:proofErr w:type="gramStart"/>
      <w:r w:rsidRPr="007E035D">
        <w:rPr>
          <w:lang w:val="en-US"/>
        </w:rPr>
        <w:t>EuroprotocolService(</w:t>
      </w:r>
      <w:proofErr w:type="gramEnd"/>
      <w:r w:rsidRPr="007E035D">
        <w:rPr>
          <w:lang w:val="en-US"/>
        </w:rPr>
        <w:t>HttpClient client)</w:t>
      </w:r>
    </w:p>
    <w:p w14:paraId="554A2FDD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{</w:t>
      </w:r>
    </w:p>
    <w:p w14:paraId="1A1B250D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    _client = client;</w:t>
      </w:r>
    </w:p>
    <w:p w14:paraId="1E692F8D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    _</w:t>
      </w:r>
      <w:proofErr w:type="gramStart"/>
      <w:r w:rsidRPr="007E035D">
        <w:rPr>
          <w:lang w:val="en-US"/>
        </w:rPr>
        <w:t>client.BaseAddress</w:t>
      </w:r>
      <w:proofErr w:type="gramEnd"/>
      <w:r w:rsidRPr="007E035D">
        <w:rPr>
          <w:lang w:val="en-US"/>
        </w:rPr>
        <w:t xml:space="preserve"> = new Uri(_url);</w:t>
      </w:r>
    </w:p>
    <w:p w14:paraId="4452072B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}</w:t>
      </w:r>
    </w:p>
    <w:p w14:paraId="19E9D963" w14:textId="77777777" w:rsidR="007E035D" w:rsidRPr="007E035D" w:rsidRDefault="007E035D" w:rsidP="007E035D">
      <w:pPr>
        <w:pStyle w:val="aff0"/>
        <w:rPr>
          <w:lang w:val="en-US"/>
        </w:rPr>
      </w:pPr>
    </w:p>
    <w:p w14:paraId="3B45597F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public </w:t>
      </w:r>
      <w:proofErr w:type="gramStart"/>
      <w:r w:rsidRPr="007E035D">
        <w:rPr>
          <w:lang w:val="en-US"/>
        </w:rPr>
        <w:t>EuroprotocolService(</w:t>
      </w:r>
      <w:proofErr w:type="gramEnd"/>
      <w:r w:rsidRPr="007E035D">
        <w:rPr>
          <w:lang w:val="en-US"/>
        </w:rPr>
        <w:t>)</w:t>
      </w:r>
    </w:p>
    <w:p w14:paraId="6E872F41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{</w:t>
      </w:r>
    </w:p>
    <w:p w14:paraId="532CD3D0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    _client = new </w:t>
      </w:r>
      <w:proofErr w:type="gramStart"/>
      <w:r w:rsidRPr="007E035D">
        <w:rPr>
          <w:lang w:val="en-US"/>
        </w:rPr>
        <w:t>HttpClient(</w:t>
      </w:r>
      <w:proofErr w:type="gramEnd"/>
      <w:r w:rsidRPr="007E035D">
        <w:rPr>
          <w:lang w:val="en-US"/>
        </w:rPr>
        <w:t>);</w:t>
      </w:r>
    </w:p>
    <w:p w14:paraId="79C6AE7F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    _</w:t>
      </w:r>
      <w:proofErr w:type="gramStart"/>
      <w:r w:rsidRPr="007E035D">
        <w:rPr>
          <w:lang w:val="en-US"/>
        </w:rPr>
        <w:t>client.BaseAddress</w:t>
      </w:r>
      <w:proofErr w:type="gramEnd"/>
      <w:r w:rsidRPr="007E035D">
        <w:rPr>
          <w:lang w:val="en-US"/>
        </w:rPr>
        <w:t xml:space="preserve"> = new Uri(_url);</w:t>
      </w:r>
    </w:p>
    <w:p w14:paraId="53A689D5" w14:textId="78F31B61" w:rsidR="007E035D" w:rsidRPr="0039451A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}</w:t>
      </w:r>
    </w:p>
    <w:p w14:paraId="37029708" w14:textId="77777777" w:rsidR="007E035D" w:rsidRPr="00544C90" w:rsidRDefault="007E035D" w:rsidP="007E035D">
      <w:pPr>
        <w:pStyle w:val="aff0"/>
        <w:rPr>
          <w:lang w:val="en-US"/>
        </w:rPr>
      </w:pPr>
      <w:r w:rsidRPr="00544C90">
        <w:rPr>
          <w:lang w:val="en-US"/>
        </w:rPr>
        <w:lastRenderedPageBreak/>
        <w:t xml:space="preserve">    </w:t>
      </w:r>
      <w:r>
        <w:rPr>
          <w:lang w:val="en-US"/>
        </w:rPr>
        <w:t>//</w:t>
      </w:r>
      <w:r w:rsidRPr="00544C90">
        <w:rPr>
          <w:lang w:val="en-US"/>
        </w:rPr>
        <w:t xml:space="preserve"> </w:t>
      </w:r>
      <w:r>
        <w:t>Метод</w:t>
      </w:r>
      <w:r w:rsidRPr="00544C90">
        <w:rPr>
          <w:lang w:val="en-US"/>
        </w:rPr>
        <w:t xml:space="preserve"> </w:t>
      </w:r>
      <w:r>
        <w:t>получения</w:t>
      </w:r>
      <w:r w:rsidRPr="00544C90">
        <w:rPr>
          <w:lang w:val="en-US"/>
        </w:rPr>
        <w:t xml:space="preserve"> </w:t>
      </w:r>
      <w:r>
        <w:t>всех</w:t>
      </w:r>
      <w:r w:rsidRPr="00544C90">
        <w:rPr>
          <w:lang w:val="en-US"/>
        </w:rPr>
        <w:t xml:space="preserve"> </w:t>
      </w:r>
      <w:r>
        <w:t>европротоколов</w:t>
      </w:r>
    </w:p>
    <w:p w14:paraId="7968E1E6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public async Task&lt;List&lt;EuroprotocolDto?&gt;?&gt; </w:t>
      </w:r>
      <w:proofErr w:type="gramStart"/>
      <w:r w:rsidRPr="007E035D">
        <w:rPr>
          <w:lang w:val="en-US"/>
        </w:rPr>
        <w:t>GetAllAsync(</w:t>
      </w:r>
      <w:proofErr w:type="gramEnd"/>
      <w:r w:rsidRPr="007E035D">
        <w:rPr>
          <w:lang w:val="en-US"/>
        </w:rPr>
        <w:t>)</w:t>
      </w:r>
    </w:p>
    <w:p w14:paraId="47AF2625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    =&gt; await _</w:t>
      </w:r>
      <w:proofErr w:type="gramStart"/>
      <w:r w:rsidRPr="007E035D">
        <w:rPr>
          <w:lang w:val="en-US"/>
        </w:rPr>
        <w:t>client.GetFromJsonAsync</w:t>
      </w:r>
      <w:proofErr w:type="gramEnd"/>
      <w:r w:rsidRPr="007E035D">
        <w:rPr>
          <w:lang w:val="en-US"/>
        </w:rPr>
        <w:t>&lt;List&lt;EuroprotocolDto?&gt;?&gt;("");</w:t>
      </w:r>
    </w:p>
    <w:p w14:paraId="2557415E" w14:textId="77777777" w:rsidR="007E035D" w:rsidRPr="00293AB7" w:rsidRDefault="007E035D" w:rsidP="007E035D">
      <w:pPr>
        <w:pStyle w:val="aff0"/>
        <w:rPr>
          <w:lang w:val="en-US"/>
        </w:rPr>
      </w:pPr>
    </w:p>
    <w:p w14:paraId="1F738A84" w14:textId="77777777" w:rsidR="007E035D" w:rsidRPr="007E035D" w:rsidRDefault="007E035D" w:rsidP="007E035D">
      <w:pPr>
        <w:pStyle w:val="aff0"/>
      </w:pPr>
      <w:r w:rsidRPr="00293AB7">
        <w:rPr>
          <w:lang w:val="en-US"/>
        </w:rPr>
        <w:t xml:space="preserve">    </w:t>
      </w:r>
      <w:r w:rsidRPr="007E035D">
        <w:t xml:space="preserve">// </w:t>
      </w:r>
      <w:r>
        <w:t xml:space="preserve">Метод получения европротокола по его </w:t>
      </w:r>
      <w:r>
        <w:rPr>
          <w:lang w:val="en-US"/>
        </w:rPr>
        <w:t>Id</w:t>
      </w:r>
    </w:p>
    <w:p w14:paraId="2E95BBDA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t xml:space="preserve">    </w:t>
      </w:r>
      <w:r w:rsidRPr="007E035D">
        <w:rPr>
          <w:lang w:val="en-US"/>
        </w:rPr>
        <w:t xml:space="preserve">public async Task&lt;EuroprotocolDto?&gt; </w:t>
      </w:r>
      <w:proofErr w:type="gramStart"/>
      <w:r w:rsidRPr="007E035D">
        <w:rPr>
          <w:lang w:val="en-US"/>
        </w:rPr>
        <w:t>GetAsync(</w:t>
      </w:r>
      <w:proofErr w:type="gramEnd"/>
      <w:r w:rsidRPr="007E035D">
        <w:rPr>
          <w:lang w:val="en-US"/>
        </w:rPr>
        <w:t>int id)</w:t>
      </w:r>
    </w:p>
    <w:p w14:paraId="41546220" w14:textId="77777777" w:rsidR="007E035D" w:rsidRPr="007E035D" w:rsidRDefault="007E035D" w:rsidP="007E035D">
      <w:pPr>
        <w:pStyle w:val="aff0"/>
        <w:rPr>
          <w:lang w:val="en-US"/>
        </w:rPr>
      </w:pPr>
      <w:r w:rsidRPr="007E035D">
        <w:rPr>
          <w:lang w:val="en-US"/>
        </w:rPr>
        <w:t xml:space="preserve">        =&gt; await _</w:t>
      </w:r>
      <w:proofErr w:type="gramStart"/>
      <w:r w:rsidRPr="007E035D">
        <w:rPr>
          <w:lang w:val="en-US"/>
        </w:rPr>
        <w:t>client.GetFromJsonAsync</w:t>
      </w:r>
      <w:proofErr w:type="gramEnd"/>
      <w:r w:rsidRPr="007E035D">
        <w:rPr>
          <w:lang w:val="en-US"/>
        </w:rPr>
        <w:t>&lt;EuroprotocolDto?&gt;($"{id}");</w:t>
      </w:r>
    </w:p>
    <w:p w14:paraId="67AB9B65" w14:textId="77777777" w:rsidR="007E035D" w:rsidRDefault="007E035D" w:rsidP="007E035D">
      <w:pPr>
        <w:pStyle w:val="aff0"/>
      </w:pPr>
      <w:r w:rsidRPr="007E035D">
        <w:t>}</w:t>
      </w:r>
    </w:p>
    <w:p w14:paraId="476E5418" w14:textId="4337AA27" w:rsidR="00E54187" w:rsidRDefault="00E54187" w:rsidP="00741137">
      <w:pPr>
        <w:pStyle w:val="a3"/>
      </w:pPr>
      <w:r w:rsidRPr="00E54187">
        <w:t xml:space="preserve">Необходимо разработать XAML-разметку главной страницы, точно соответствующую макету на рисунке 6. Интерфейс должен включать основные элементы: панель навигации, </w:t>
      </w:r>
      <w:r>
        <w:t>список</w:t>
      </w:r>
      <w:r w:rsidRPr="00E54187">
        <w:t xml:space="preserve"> инцидентов</w:t>
      </w:r>
      <w:r w:rsidR="00741137">
        <w:t>.</w:t>
      </w:r>
    </w:p>
    <w:p w14:paraId="6E9D06F7" w14:textId="77777777" w:rsidR="007E035D" w:rsidRDefault="00025B19" w:rsidP="00025B19">
      <w:pPr>
        <w:pStyle w:val="afd"/>
      </w:pPr>
      <w:r w:rsidRPr="00025B19">
        <w:drawing>
          <wp:inline distT="0" distB="0" distL="0" distR="0" wp14:anchorId="3E171DC4" wp14:editId="17DDB35C">
            <wp:extent cx="5939790" cy="4690745"/>
            <wp:effectExtent l="19050" t="19050" r="22860" b="14605"/>
            <wp:docPr id="6039973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97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907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21214D" w14:textId="77777777" w:rsidR="00BF14DD" w:rsidRDefault="007E035D" w:rsidP="00BF14DD">
      <w:pPr>
        <w:pStyle w:val="afe"/>
      </w:pPr>
      <w:r>
        <w:t xml:space="preserve">Рисунок 6 – </w:t>
      </w:r>
      <w:r>
        <w:rPr>
          <w:lang w:val="en-US"/>
        </w:rPr>
        <w:t>Europrotocol</w:t>
      </w:r>
      <w:r w:rsidRPr="003305A1">
        <w:t xml:space="preserve">. </w:t>
      </w:r>
      <w:r>
        <w:t>Вид главной страницы</w:t>
      </w:r>
      <w:r w:rsidR="00BF14DD">
        <w:t xml:space="preserve"> </w:t>
      </w:r>
    </w:p>
    <w:p w14:paraId="27074C48" w14:textId="77777777" w:rsidR="00BF14DD" w:rsidRDefault="00BF14DD" w:rsidP="00BF14DD">
      <w:pPr>
        <w:pStyle w:val="a3"/>
      </w:pPr>
      <w:r>
        <w:lastRenderedPageBreak/>
        <w:t xml:space="preserve">Используя </w:t>
      </w:r>
      <w:r w:rsidRPr="00741137">
        <w:t>XAML</w:t>
      </w:r>
      <w:r>
        <w:t xml:space="preserve">, требуется спроектировать разметку </w:t>
      </w:r>
      <w:r w:rsidR="00D929E9">
        <w:t>формы для добавления новой записи о водителе</w:t>
      </w:r>
      <w:r>
        <w:t xml:space="preserve"> </w:t>
      </w:r>
      <w:r w:rsidRPr="00346B4B">
        <w:t>в соответствии с</w:t>
      </w:r>
      <w:r>
        <w:t xml:space="preserve"> рисунком</w:t>
      </w:r>
      <w:r w:rsidRPr="00346B4B">
        <w:t xml:space="preserve"> </w:t>
      </w:r>
      <w:r>
        <w:t>7.</w:t>
      </w:r>
    </w:p>
    <w:p w14:paraId="5E0640AB" w14:textId="0C61AAC0" w:rsidR="00D929E9" w:rsidRDefault="00D929E9" w:rsidP="00D929E9">
      <w:pPr>
        <w:pStyle w:val="a3"/>
      </w:pPr>
      <w:r w:rsidRPr="00D929E9">
        <w:t>При проектировании разметки формы добавления нового водителя в систему необходимо предусмотреть следующие ключевые элементы интерфейса: пол</w:t>
      </w:r>
      <w:r>
        <w:t>я</w:t>
      </w:r>
      <w:r w:rsidRPr="00D929E9">
        <w:t xml:space="preserve"> ввода </w:t>
      </w:r>
      <w:r>
        <w:t xml:space="preserve">для </w:t>
      </w:r>
      <w:r w:rsidRPr="00D929E9">
        <w:t>фамили</w:t>
      </w:r>
      <w:r>
        <w:t>и</w:t>
      </w:r>
      <w:r w:rsidRPr="00D929E9">
        <w:t>, им</w:t>
      </w:r>
      <w:r>
        <w:t>ени</w:t>
      </w:r>
      <w:r w:rsidRPr="00D929E9">
        <w:t>, отчеств</w:t>
      </w:r>
      <w:r>
        <w:t>а</w:t>
      </w:r>
      <w:r w:rsidRPr="00D929E9">
        <w:t xml:space="preserve"> и ном</w:t>
      </w:r>
      <w:r>
        <w:t>ера ВУ</w:t>
      </w:r>
      <w:r w:rsidRPr="00D929E9">
        <w:t xml:space="preserve">. </w:t>
      </w:r>
    </w:p>
    <w:p w14:paraId="30EBCA25" w14:textId="77777777" w:rsidR="00BF14DD" w:rsidRDefault="00BF14DD" w:rsidP="00BF14DD">
      <w:pPr>
        <w:pStyle w:val="afd"/>
      </w:pPr>
      <w:r w:rsidRPr="00BF14DD">
        <w:drawing>
          <wp:inline distT="0" distB="0" distL="0" distR="0" wp14:anchorId="2F368B04" wp14:editId="5A7FF3F0">
            <wp:extent cx="5939790" cy="4675505"/>
            <wp:effectExtent l="19050" t="19050" r="22860" b="10795"/>
            <wp:docPr id="120256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68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75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B6C81A" w14:textId="49C1083B" w:rsidR="00BF14DD" w:rsidRDefault="00BF14DD" w:rsidP="00BF14DD">
      <w:pPr>
        <w:pStyle w:val="afe"/>
      </w:pPr>
      <w:r>
        <w:t xml:space="preserve">Рисунок 7 – </w:t>
      </w:r>
      <w:r w:rsidR="00741137">
        <w:rPr>
          <w:lang w:val="en-US"/>
        </w:rPr>
        <w:t>Europrotocol</w:t>
      </w:r>
      <w:r w:rsidRPr="00846480">
        <w:t xml:space="preserve">. </w:t>
      </w:r>
      <w:r>
        <w:t>Вид формы добавления записи о новом водителе</w:t>
      </w:r>
    </w:p>
    <w:p w14:paraId="5F278567" w14:textId="06A08F3F" w:rsidR="00D929E9" w:rsidRDefault="00D929E9" w:rsidP="007B6AC9">
      <w:pPr>
        <w:pStyle w:val="a3"/>
      </w:pPr>
      <w:r>
        <w:t xml:space="preserve">Для реализации функции </w:t>
      </w:r>
      <w:r w:rsidR="007B6AC9">
        <w:t>перехода на форму заполнения европротокола</w:t>
      </w:r>
      <w:r>
        <w:t xml:space="preserve"> </w:t>
      </w:r>
      <w:r w:rsidR="002C107C">
        <w:t xml:space="preserve">необходимо </w:t>
      </w:r>
      <w:r w:rsidRPr="002C107C">
        <w:t>создать</w:t>
      </w:r>
      <w:r>
        <w:t xml:space="preserve"> метод</w:t>
      </w:r>
      <w:r w:rsidR="00FF6FC9" w:rsidRPr="00483142">
        <w:t xml:space="preserve"> </w:t>
      </w:r>
      <w:r w:rsidR="00FF6FC9">
        <w:rPr>
          <w:lang w:val="en-US"/>
        </w:rPr>
        <w:t>OpenAddEuroprotocol</w:t>
      </w:r>
      <w:r w:rsidRPr="00610CCD">
        <w:t xml:space="preserve"> </w:t>
      </w:r>
      <w:r>
        <w:t xml:space="preserve">в </w:t>
      </w:r>
      <w:r w:rsidR="007B6AC9">
        <w:rPr>
          <w:lang w:val="en-US"/>
        </w:rPr>
        <w:t>MainViewModel</w:t>
      </w:r>
      <w:r>
        <w:t xml:space="preserve">. Метод должен </w:t>
      </w:r>
      <w:r w:rsidR="007B6AC9">
        <w:t>осуществ</w:t>
      </w:r>
      <w:r w:rsidR="002C107C">
        <w:t>лять</w:t>
      </w:r>
      <w:r w:rsidR="007B6AC9">
        <w:t xml:space="preserve"> отображение формы добавления европротокола на экране. </w:t>
      </w:r>
      <w:r>
        <w:t xml:space="preserve">Код метода </w:t>
      </w:r>
      <w:r w:rsidR="007B6AC9">
        <w:rPr>
          <w:lang w:val="en-US"/>
        </w:rPr>
        <w:t>OpenAddEuroprotocol</w:t>
      </w:r>
      <w:r w:rsidR="007B6AC9">
        <w:t xml:space="preserve"> </w:t>
      </w:r>
      <w:r>
        <w:t>представлен листингом 11.</w:t>
      </w:r>
    </w:p>
    <w:p w14:paraId="0A35B935" w14:textId="77777777" w:rsidR="00D929E9" w:rsidRPr="00293AB7" w:rsidRDefault="00D929E9" w:rsidP="007B6AC9">
      <w:pPr>
        <w:pStyle w:val="aff2"/>
      </w:pPr>
      <w:r w:rsidRPr="007B6AC9">
        <w:lastRenderedPageBreak/>
        <w:t xml:space="preserve">Листинг 11 - Код метода </w:t>
      </w:r>
      <w:r w:rsidR="007B6AC9">
        <w:rPr>
          <w:lang w:val="en-US"/>
        </w:rPr>
        <w:t>OpenAddEuroprotocol</w:t>
      </w:r>
    </w:p>
    <w:p w14:paraId="4A0ED23D" w14:textId="77777777" w:rsidR="00D929E9" w:rsidRPr="003F60C7" w:rsidRDefault="00D929E9" w:rsidP="007B6AC9">
      <w:pPr>
        <w:pStyle w:val="aff0"/>
      </w:pPr>
      <w:r w:rsidRPr="003F60C7">
        <w:t>//</w:t>
      </w:r>
      <w:r w:rsidRPr="001F0EFB">
        <w:t>Метод</w:t>
      </w:r>
      <w:r w:rsidRPr="003F60C7">
        <w:t xml:space="preserve"> </w:t>
      </w:r>
      <w:r w:rsidRPr="001F0EFB">
        <w:t>для</w:t>
      </w:r>
      <w:r w:rsidRPr="003F60C7">
        <w:t xml:space="preserve"> </w:t>
      </w:r>
      <w:r w:rsidR="007B6AC9">
        <w:t>отображения формы заполнения европротокола</w:t>
      </w:r>
    </w:p>
    <w:p w14:paraId="56B7325E" w14:textId="6458F5CC" w:rsidR="00483142" w:rsidRPr="00AC38A1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>void</w:t>
      </w:r>
      <w:r w:rsidRPr="00AC38A1">
        <w:rPr>
          <w:lang w:val="en-US"/>
        </w:rPr>
        <w:t xml:space="preserve"> </w:t>
      </w:r>
      <w:proofErr w:type="gramStart"/>
      <w:r w:rsidRPr="007B6AC9">
        <w:rPr>
          <w:lang w:val="en-US"/>
        </w:rPr>
        <w:t>OpenAddEuroprotocol</w:t>
      </w:r>
      <w:r w:rsidRPr="00AC38A1">
        <w:rPr>
          <w:lang w:val="en-US"/>
        </w:rPr>
        <w:t>(</w:t>
      </w:r>
      <w:proofErr w:type="gramEnd"/>
      <w:r w:rsidRPr="00AC38A1">
        <w:rPr>
          <w:lang w:val="en-US"/>
        </w:rPr>
        <w:t xml:space="preserve">) =&gt; </w:t>
      </w:r>
      <w:r w:rsidRPr="007B6AC9">
        <w:rPr>
          <w:lang w:val="en-US"/>
        </w:rPr>
        <w:t>CurrentView</w:t>
      </w:r>
      <w:r w:rsidRPr="00AC38A1">
        <w:rPr>
          <w:lang w:val="en-US"/>
        </w:rPr>
        <w:t xml:space="preserve"> =</w:t>
      </w:r>
    </w:p>
    <w:p w14:paraId="0D508B12" w14:textId="2CAE25DC" w:rsidR="00483142" w:rsidRPr="00AC38A1" w:rsidRDefault="00483142" w:rsidP="007B6AC9">
      <w:pPr>
        <w:pStyle w:val="aff0"/>
        <w:rPr>
          <w:lang w:val="en-US"/>
        </w:rPr>
      </w:pPr>
      <w:r w:rsidRPr="00AC38A1">
        <w:rPr>
          <w:lang w:val="en-US"/>
        </w:rPr>
        <w:t xml:space="preserve">    </w:t>
      </w:r>
      <w:r w:rsidR="007B6AC9" w:rsidRPr="007B6AC9">
        <w:rPr>
          <w:lang w:val="en-US"/>
        </w:rPr>
        <w:t>new</w:t>
      </w:r>
      <w:r w:rsidRPr="00AC38A1">
        <w:rPr>
          <w:lang w:val="en-US"/>
        </w:rPr>
        <w:t xml:space="preserve"> </w:t>
      </w:r>
      <w:r w:rsidR="007B6AC9" w:rsidRPr="007B6AC9">
        <w:rPr>
          <w:lang w:val="en-US"/>
        </w:rPr>
        <w:t>AddEuroprotocolView</w:t>
      </w:r>
    </w:p>
    <w:p w14:paraId="35A4398A" w14:textId="1597A56E" w:rsidR="00D929E9" w:rsidRPr="00AC38A1" w:rsidRDefault="00483142" w:rsidP="007B6AC9">
      <w:pPr>
        <w:pStyle w:val="aff0"/>
        <w:rPr>
          <w:lang w:val="en-US"/>
        </w:rPr>
      </w:pPr>
      <w:r w:rsidRPr="00AC38A1">
        <w:rPr>
          <w:lang w:val="en-US"/>
        </w:rPr>
        <w:t xml:space="preserve">    </w:t>
      </w:r>
      <w:proofErr w:type="gramStart"/>
      <w:r w:rsidR="007B6AC9" w:rsidRPr="00AC38A1">
        <w:rPr>
          <w:lang w:val="en-US"/>
        </w:rPr>
        <w:t xml:space="preserve">{ </w:t>
      </w:r>
      <w:r w:rsidR="007B6AC9" w:rsidRPr="007B6AC9">
        <w:rPr>
          <w:lang w:val="en-US"/>
        </w:rPr>
        <w:t>DataContext</w:t>
      </w:r>
      <w:proofErr w:type="gramEnd"/>
      <w:r w:rsidR="007B6AC9" w:rsidRPr="00AC38A1">
        <w:rPr>
          <w:lang w:val="en-US"/>
        </w:rPr>
        <w:t xml:space="preserve"> = </w:t>
      </w:r>
      <w:r w:rsidR="007B6AC9" w:rsidRPr="007B6AC9">
        <w:rPr>
          <w:lang w:val="en-US"/>
        </w:rPr>
        <w:t>new</w:t>
      </w:r>
      <w:r w:rsidR="007B6AC9" w:rsidRPr="00AC38A1">
        <w:rPr>
          <w:lang w:val="en-US"/>
        </w:rPr>
        <w:t xml:space="preserve"> </w:t>
      </w:r>
      <w:r w:rsidR="007B6AC9" w:rsidRPr="007B6AC9">
        <w:rPr>
          <w:lang w:val="en-US"/>
        </w:rPr>
        <w:t>AddEuroprotocolViewModel</w:t>
      </w:r>
      <w:r w:rsidR="007B6AC9" w:rsidRPr="00AC38A1">
        <w:rPr>
          <w:lang w:val="en-US"/>
        </w:rPr>
        <w:t>() };</w:t>
      </w:r>
    </w:p>
    <w:p w14:paraId="51E33FFA" w14:textId="57BE98E4" w:rsidR="00D929E9" w:rsidRPr="007B6AC9" w:rsidRDefault="00D929E9" w:rsidP="008B57EE">
      <w:pPr>
        <w:pStyle w:val="a3"/>
      </w:pPr>
      <w:r>
        <w:t>После</w:t>
      </w:r>
      <w:r w:rsidRPr="007B6AC9">
        <w:t xml:space="preserve"> </w:t>
      </w:r>
      <w:r>
        <w:t>создания</w:t>
      </w:r>
      <w:r w:rsidRPr="007B6AC9">
        <w:t xml:space="preserve"> </w:t>
      </w:r>
      <w:r>
        <w:t>метода</w:t>
      </w:r>
      <w:r w:rsidRPr="007B6AC9">
        <w:t xml:space="preserve"> </w:t>
      </w:r>
      <w:r w:rsidR="007B6AC9">
        <w:rPr>
          <w:lang w:val="en-US"/>
        </w:rPr>
        <w:t>OpenAddEuroprotocol</w:t>
      </w:r>
      <w:r w:rsidRPr="007B6AC9">
        <w:t xml:space="preserve">, </w:t>
      </w:r>
      <w:r>
        <w:t>необходимо</w:t>
      </w:r>
      <w:r w:rsidRPr="007B6AC9">
        <w:t xml:space="preserve"> </w:t>
      </w:r>
      <w:r>
        <w:t>реализовать</w:t>
      </w:r>
      <w:r w:rsidRPr="007B6AC9">
        <w:t xml:space="preserve"> </w:t>
      </w:r>
      <w:r>
        <w:t>метод</w:t>
      </w:r>
      <w:r w:rsidRPr="007B6AC9">
        <w:t xml:space="preserve"> </w:t>
      </w:r>
      <w:r w:rsidR="007B6AC9">
        <w:rPr>
          <w:lang w:val="en-US"/>
        </w:rPr>
        <w:t>SaveAsync</w:t>
      </w:r>
      <w:r w:rsidRPr="007B6AC9">
        <w:t xml:space="preserve"> </w:t>
      </w:r>
      <w:r w:rsidR="007B6AC9">
        <w:t>для сохранения европротокола в БД</w:t>
      </w:r>
      <w:r w:rsidRPr="007B6AC9">
        <w:t>.</w:t>
      </w:r>
      <w:r w:rsidR="002D680A" w:rsidRPr="002D680A">
        <w:t xml:space="preserve"> </w:t>
      </w:r>
      <w:r w:rsidR="002D680A">
        <w:t xml:space="preserve">Код метода </w:t>
      </w:r>
      <w:r w:rsidR="002D680A">
        <w:rPr>
          <w:lang w:val="en-US"/>
        </w:rPr>
        <w:t>SaveAsync</w:t>
      </w:r>
      <w:r w:rsidR="002D680A">
        <w:t xml:space="preserve"> представлен листингом 12</w:t>
      </w:r>
      <w:r w:rsidR="001A0351">
        <w:t>.</w:t>
      </w:r>
    </w:p>
    <w:p w14:paraId="161A2C78" w14:textId="77777777" w:rsidR="00D929E9" w:rsidRPr="007B6AC9" w:rsidRDefault="00D929E9" w:rsidP="008B57EE">
      <w:pPr>
        <w:pStyle w:val="aff2"/>
      </w:pPr>
      <w:r>
        <w:t>Листинг</w:t>
      </w:r>
      <w:r w:rsidRPr="007B6AC9">
        <w:t xml:space="preserve"> 12 – </w:t>
      </w:r>
      <w:r>
        <w:t>Код</w:t>
      </w:r>
      <w:r w:rsidRPr="007B6AC9">
        <w:t xml:space="preserve"> </w:t>
      </w:r>
      <w:r>
        <w:t>метода</w:t>
      </w:r>
      <w:r w:rsidRPr="007B6AC9">
        <w:t xml:space="preserve"> </w:t>
      </w:r>
      <w:r w:rsidR="007B6AC9">
        <w:rPr>
          <w:lang w:val="en-US"/>
        </w:rPr>
        <w:t>SaveAsync</w:t>
      </w:r>
    </w:p>
    <w:p w14:paraId="0528B87C" w14:textId="77777777" w:rsidR="007B6AC9" w:rsidRPr="007B6AC9" w:rsidRDefault="007B6AC9" w:rsidP="007B6AC9">
      <w:pPr>
        <w:pStyle w:val="aff0"/>
      </w:pPr>
      <w:r w:rsidRPr="007B6AC9">
        <w:t xml:space="preserve">// </w:t>
      </w:r>
      <w:r>
        <w:t>Метод сохранения европротокола в бд</w:t>
      </w:r>
    </w:p>
    <w:p w14:paraId="063A2C11" w14:textId="77777777" w:rsidR="007B6AC9" w:rsidRPr="00293AB7" w:rsidRDefault="007B6AC9" w:rsidP="007B6AC9">
      <w:pPr>
        <w:pStyle w:val="aff0"/>
        <w:rPr>
          <w:lang w:val="en-US"/>
        </w:rPr>
      </w:pPr>
      <w:r w:rsidRPr="00293AB7">
        <w:rPr>
          <w:lang w:val="en-US"/>
        </w:rPr>
        <w:t>[</w:t>
      </w:r>
      <w:r w:rsidRPr="007B6AC9">
        <w:rPr>
          <w:lang w:val="en-US"/>
        </w:rPr>
        <w:t>RelayCommand</w:t>
      </w:r>
      <w:r w:rsidRPr="00293AB7">
        <w:rPr>
          <w:lang w:val="en-US"/>
        </w:rPr>
        <w:t>]</w:t>
      </w:r>
    </w:p>
    <w:p w14:paraId="00B93271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private async Task </w:t>
      </w:r>
      <w:proofErr w:type="gramStart"/>
      <w:r w:rsidRPr="007B6AC9">
        <w:rPr>
          <w:lang w:val="en-US"/>
        </w:rPr>
        <w:t>SaveAsync(</w:t>
      </w:r>
      <w:proofErr w:type="gramEnd"/>
      <w:r w:rsidRPr="007B6AC9">
        <w:rPr>
          <w:lang w:val="en-US"/>
        </w:rPr>
        <w:t>)</w:t>
      </w:r>
    </w:p>
    <w:p w14:paraId="5BD0B73F" w14:textId="77777777" w:rsidR="007B6AC9" w:rsidRPr="00293AB7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>{</w:t>
      </w:r>
    </w:p>
    <w:p w14:paraId="7112CD71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</w:t>
      </w:r>
      <w:r>
        <w:rPr>
          <w:lang w:val="en-US"/>
        </w:rPr>
        <w:t>//</w:t>
      </w:r>
      <w:r w:rsidRPr="007B6AC9">
        <w:rPr>
          <w:lang w:val="en-US"/>
        </w:rPr>
        <w:t xml:space="preserve"> </w:t>
      </w:r>
      <w:r>
        <w:t>Проверка</w:t>
      </w:r>
      <w:r w:rsidRPr="00293AB7">
        <w:rPr>
          <w:lang w:val="en-US"/>
        </w:rPr>
        <w:t xml:space="preserve"> </w:t>
      </w:r>
      <w:r>
        <w:t>на</w:t>
      </w:r>
      <w:r w:rsidRPr="00293AB7">
        <w:rPr>
          <w:lang w:val="en-US"/>
        </w:rPr>
        <w:t xml:space="preserve"> </w:t>
      </w:r>
      <w:r>
        <w:t>пустые</w:t>
      </w:r>
      <w:r w:rsidRPr="00293AB7">
        <w:rPr>
          <w:lang w:val="en-US"/>
        </w:rPr>
        <w:t xml:space="preserve"> </w:t>
      </w:r>
      <w:r>
        <w:t>поля</w:t>
      </w:r>
    </w:p>
    <w:p w14:paraId="7ECA8248" w14:textId="77777777" w:rsidR="00856B21" w:rsidRPr="00856B21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if (SelectedCulpritCar.Id == null ||</w:t>
      </w:r>
    </w:p>
    <w:p w14:paraId="79606062" w14:textId="401DA981" w:rsidR="007B6AC9" w:rsidRPr="007B6AC9" w:rsidRDefault="00856B21" w:rsidP="007B6AC9">
      <w:pPr>
        <w:pStyle w:val="aff0"/>
        <w:rPr>
          <w:lang w:val="en-US"/>
        </w:rPr>
      </w:pPr>
      <w:r w:rsidRPr="00856B21">
        <w:rPr>
          <w:lang w:val="en-US"/>
        </w:rPr>
        <w:t xml:space="preserve">        </w:t>
      </w:r>
      <w:r w:rsidR="007B6AC9" w:rsidRPr="007B6AC9">
        <w:rPr>
          <w:lang w:val="en-US"/>
        </w:rPr>
        <w:t>SelectedVictimCar.Id == null ||</w:t>
      </w:r>
    </w:p>
    <w:p w14:paraId="747066DC" w14:textId="77777777" w:rsidR="00856B21" w:rsidRPr="00856B21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    Date == null ||</w:t>
      </w:r>
    </w:p>
    <w:p w14:paraId="5B8CC760" w14:textId="77777777" w:rsidR="00856B21" w:rsidRPr="0039451A" w:rsidRDefault="00856B21" w:rsidP="007B6AC9">
      <w:pPr>
        <w:pStyle w:val="aff0"/>
        <w:rPr>
          <w:lang w:val="en-US"/>
        </w:rPr>
      </w:pPr>
      <w:r w:rsidRPr="00856B21">
        <w:rPr>
          <w:lang w:val="en-US"/>
        </w:rPr>
        <w:t xml:space="preserve">        </w:t>
      </w:r>
      <w:proofErr w:type="gramStart"/>
      <w:r w:rsidR="007B6AC9" w:rsidRPr="007B6AC9">
        <w:rPr>
          <w:lang w:val="en-US"/>
        </w:rPr>
        <w:t>string.IsNullOrWhiteSpace</w:t>
      </w:r>
      <w:proofErr w:type="gramEnd"/>
      <w:r w:rsidR="007B6AC9" w:rsidRPr="007B6AC9">
        <w:rPr>
          <w:lang w:val="en-US"/>
        </w:rPr>
        <w:t>(Place)||</w:t>
      </w:r>
    </w:p>
    <w:p w14:paraId="015E8505" w14:textId="00430247" w:rsidR="007B6AC9" w:rsidRPr="007B6AC9" w:rsidRDefault="00856B21" w:rsidP="007B6AC9">
      <w:pPr>
        <w:pStyle w:val="aff0"/>
        <w:rPr>
          <w:lang w:val="en-US"/>
        </w:rPr>
      </w:pPr>
      <w:r w:rsidRPr="0039451A">
        <w:rPr>
          <w:lang w:val="en-US"/>
        </w:rPr>
        <w:t xml:space="preserve">        </w:t>
      </w:r>
      <w:proofErr w:type="gramStart"/>
      <w:r w:rsidR="007B6AC9" w:rsidRPr="007B6AC9">
        <w:rPr>
          <w:lang w:val="en-US"/>
        </w:rPr>
        <w:t>string.IsNullOrWhiteSpace</w:t>
      </w:r>
      <w:proofErr w:type="gramEnd"/>
      <w:r w:rsidR="007B6AC9" w:rsidRPr="007B6AC9">
        <w:rPr>
          <w:lang w:val="en-US"/>
        </w:rPr>
        <w:t>(Description))</w:t>
      </w:r>
    </w:p>
    <w:p w14:paraId="2221B635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    return;</w:t>
      </w:r>
    </w:p>
    <w:p w14:paraId="0257DB3D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</w:t>
      </w:r>
      <w:r>
        <w:rPr>
          <w:lang w:val="en-US"/>
        </w:rPr>
        <w:t>//</w:t>
      </w:r>
      <w:r w:rsidRPr="007B6AC9">
        <w:rPr>
          <w:lang w:val="en-US"/>
        </w:rPr>
        <w:t xml:space="preserve"> </w:t>
      </w:r>
      <w:r>
        <w:t>создание</w:t>
      </w:r>
      <w:r w:rsidRPr="007B6AC9">
        <w:rPr>
          <w:lang w:val="en-US"/>
        </w:rPr>
        <w:t xml:space="preserve"> </w:t>
      </w:r>
      <w:r>
        <w:t>нового</w:t>
      </w:r>
      <w:r w:rsidRPr="007B6AC9">
        <w:rPr>
          <w:lang w:val="en-US"/>
        </w:rPr>
        <w:t xml:space="preserve"> </w:t>
      </w:r>
      <w:r>
        <w:t>европротокола</w:t>
      </w:r>
    </w:p>
    <w:p w14:paraId="7F8252D0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var europrotocol = new EuroprotocolDto</w:t>
      </w:r>
    </w:p>
    <w:p w14:paraId="45AFFF19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{</w:t>
      </w:r>
    </w:p>
    <w:p w14:paraId="0BDA28E5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    CulpritCarId = SelectedCulpritCar.Id,</w:t>
      </w:r>
    </w:p>
    <w:p w14:paraId="4B5F7F41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    VictimCarId = SelectedVictimCar.Id,</w:t>
      </w:r>
    </w:p>
    <w:p w14:paraId="29A1C4F2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    Date = Date.DateTime,</w:t>
      </w:r>
    </w:p>
    <w:p w14:paraId="3E0D33B5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    Place = Place,</w:t>
      </w:r>
    </w:p>
    <w:p w14:paraId="1B857EA6" w14:textId="77777777" w:rsidR="007B6AC9" w:rsidRPr="00293AB7" w:rsidRDefault="007B6AC9" w:rsidP="007B6AC9">
      <w:pPr>
        <w:pStyle w:val="aff0"/>
      </w:pPr>
      <w:r w:rsidRPr="007B6AC9">
        <w:rPr>
          <w:lang w:val="en-US"/>
        </w:rPr>
        <w:t xml:space="preserve">        Description</w:t>
      </w:r>
      <w:r w:rsidRPr="00293AB7">
        <w:t xml:space="preserve"> = </w:t>
      </w:r>
      <w:r w:rsidRPr="007B6AC9">
        <w:rPr>
          <w:lang w:val="en-US"/>
        </w:rPr>
        <w:t>Description</w:t>
      </w:r>
    </w:p>
    <w:p w14:paraId="6B585C40" w14:textId="77777777" w:rsidR="007B6AC9" w:rsidRPr="00293AB7" w:rsidRDefault="007B6AC9" w:rsidP="007B6AC9">
      <w:pPr>
        <w:pStyle w:val="aff0"/>
      </w:pPr>
      <w:r w:rsidRPr="00293AB7">
        <w:t xml:space="preserve">    };</w:t>
      </w:r>
    </w:p>
    <w:p w14:paraId="37D7FB10" w14:textId="77777777" w:rsidR="007B6AC9" w:rsidRDefault="007B6AC9" w:rsidP="007B6AC9">
      <w:pPr>
        <w:pStyle w:val="aff0"/>
      </w:pPr>
    </w:p>
    <w:p w14:paraId="73C7595E" w14:textId="77777777" w:rsidR="007B6AC9" w:rsidRPr="007B6AC9" w:rsidRDefault="007B6AC9" w:rsidP="007B6AC9">
      <w:pPr>
        <w:pStyle w:val="aff0"/>
      </w:pPr>
      <w:r>
        <w:t xml:space="preserve">    </w:t>
      </w:r>
      <w:r w:rsidRPr="00293AB7">
        <w:t>//</w:t>
      </w:r>
      <w:r>
        <w:t xml:space="preserve"> сохранение европротокола в БД</w:t>
      </w:r>
    </w:p>
    <w:p w14:paraId="41BC7312" w14:textId="77777777" w:rsidR="007B6AC9" w:rsidRPr="007B6AC9" w:rsidRDefault="007B6AC9" w:rsidP="007B6AC9">
      <w:pPr>
        <w:pStyle w:val="aff0"/>
        <w:rPr>
          <w:lang w:val="en-US"/>
        </w:rPr>
      </w:pPr>
      <w:r w:rsidRPr="00293AB7">
        <w:t xml:space="preserve">    </w:t>
      </w:r>
      <w:r w:rsidRPr="007B6AC9">
        <w:rPr>
          <w:lang w:val="en-US"/>
        </w:rPr>
        <w:t>await _</w:t>
      </w:r>
      <w:proofErr w:type="gramStart"/>
      <w:r w:rsidRPr="007B6AC9">
        <w:rPr>
          <w:lang w:val="en-US"/>
        </w:rPr>
        <w:t>dataService.EuroprotocolService.AddAsync</w:t>
      </w:r>
      <w:proofErr w:type="gramEnd"/>
      <w:r w:rsidRPr="007B6AC9">
        <w:rPr>
          <w:lang w:val="en-US"/>
        </w:rPr>
        <w:t>(europrotocol);</w:t>
      </w:r>
    </w:p>
    <w:p w14:paraId="4F4DE671" w14:textId="77777777" w:rsidR="00483142" w:rsidRPr="00741137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_mainViewModel.Europrotocols = </w:t>
      </w:r>
    </w:p>
    <w:p w14:paraId="2DB23735" w14:textId="77777777" w:rsidR="00483142" w:rsidRPr="00741137" w:rsidRDefault="00483142" w:rsidP="007B6AC9">
      <w:pPr>
        <w:pStyle w:val="aff0"/>
        <w:rPr>
          <w:lang w:val="en-US"/>
        </w:rPr>
      </w:pPr>
      <w:r w:rsidRPr="00483142">
        <w:rPr>
          <w:lang w:val="en-US"/>
        </w:rPr>
        <w:t xml:space="preserve">    </w:t>
      </w:r>
      <w:r w:rsidR="007B6AC9" w:rsidRPr="007B6AC9">
        <w:rPr>
          <w:lang w:val="en-US"/>
        </w:rPr>
        <w:t>new ObservableCollection&lt;EuroprotocolDto&gt;</w:t>
      </w:r>
    </w:p>
    <w:p w14:paraId="3628BD2D" w14:textId="275C0BB2" w:rsidR="007B6AC9" w:rsidRPr="007B6AC9" w:rsidRDefault="00483142" w:rsidP="00483142">
      <w:pPr>
        <w:pStyle w:val="aff0"/>
        <w:rPr>
          <w:lang w:val="en-US"/>
        </w:rPr>
      </w:pPr>
      <w:r w:rsidRPr="00741137">
        <w:rPr>
          <w:lang w:val="en-US"/>
        </w:rPr>
        <w:t xml:space="preserve">        </w:t>
      </w:r>
      <w:r w:rsidR="007B6AC9" w:rsidRPr="007B6AC9">
        <w:rPr>
          <w:lang w:val="en-US"/>
        </w:rPr>
        <w:t>(await _</w:t>
      </w:r>
      <w:proofErr w:type="gramStart"/>
      <w:r w:rsidR="007B6AC9" w:rsidRPr="007B6AC9">
        <w:rPr>
          <w:lang w:val="en-US"/>
        </w:rPr>
        <w:t>dataService.EuroprotocolService.GetAllAsync</w:t>
      </w:r>
      <w:proofErr w:type="gramEnd"/>
      <w:r w:rsidR="007B6AC9" w:rsidRPr="007B6AC9">
        <w:rPr>
          <w:lang w:val="en-US"/>
        </w:rPr>
        <w:t>(</w:t>
      </w:r>
      <w:r w:rsidRPr="00483142">
        <w:rPr>
          <w:lang w:val="en-US"/>
        </w:rPr>
        <w:t>)</w:t>
      </w:r>
      <w:r w:rsidR="007B6AC9" w:rsidRPr="007B6AC9">
        <w:rPr>
          <w:lang w:val="en-US"/>
        </w:rPr>
        <w:t>);</w:t>
      </w:r>
    </w:p>
    <w:p w14:paraId="53EE3054" w14:textId="77777777" w:rsidR="007B6AC9" w:rsidRPr="007B6AC9" w:rsidRDefault="007B6AC9" w:rsidP="007B6AC9">
      <w:pPr>
        <w:pStyle w:val="aff0"/>
        <w:rPr>
          <w:lang w:val="en-US"/>
        </w:rPr>
      </w:pPr>
      <w:r w:rsidRPr="007B6AC9">
        <w:rPr>
          <w:lang w:val="en-US"/>
        </w:rPr>
        <w:t xml:space="preserve">    </w:t>
      </w:r>
      <w:proofErr w:type="gramStart"/>
      <w:r w:rsidRPr="007B6AC9">
        <w:rPr>
          <w:lang w:val="en-US"/>
        </w:rPr>
        <w:t>Cancel(</w:t>
      </w:r>
      <w:proofErr w:type="gramEnd"/>
      <w:r w:rsidRPr="007B6AC9">
        <w:rPr>
          <w:lang w:val="en-US"/>
        </w:rPr>
        <w:t>);</w:t>
      </w:r>
    </w:p>
    <w:p w14:paraId="48665F16" w14:textId="59FF04B4" w:rsidR="00856B21" w:rsidRPr="00856B21" w:rsidRDefault="007B6AC9" w:rsidP="00856B21">
      <w:pPr>
        <w:pStyle w:val="aff0"/>
      </w:pPr>
      <w:r w:rsidRPr="00293AB7">
        <w:rPr>
          <w:lang w:val="en-US"/>
        </w:rPr>
        <w:t>}</w:t>
      </w:r>
    </w:p>
    <w:p w14:paraId="313F83EB" w14:textId="77777777" w:rsidR="007B1296" w:rsidRDefault="007B1296" w:rsidP="007B1296">
      <w:pPr>
        <w:pStyle w:val="2"/>
      </w:pPr>
      <w:bookmarkStart w:id="20" w:name="_Toc198114589"/>
      <w:bookmarkStart w:id="21" w:name="_Toc225781456"/>
      <w:r>
        <w:lastRenderedPageBreak/>
        <w:t>Отладка и тестирование программных модулей</w:t>
      </w:r>
      <w:bookmarkEnd w:id="20"/>
      <w:bookmarkEnd w:id="21"/>
    </w:p>
    <w:p w14:paraId="6CB48CDC" w14:textId="023E62C2" w:rsidR="004B36B5" w:rsidRDefault="004B36B5" w:rsidP="004B36B5">
      <w:pPr>
        <w:pStyle w:val="a3"/>
      </w:pPr>
      <w:r>
        <w:t xml:space="preserve">Для отладки приложения применяется комплекс инструментов </w:t>
      </w:r>
      <w:r w:rsidRPr="00411C2A">
        <w:rPr>
          <w:lang w:val="en-US"/>
        </w:rPr>
        <w:t>VS</w:t>
      </w:r>
      <w:r w:rsidRPr="00411C2A">
        <w:t>2022</w:t>
      </w:r>
      <w:r w:rsidRPr="00C334D5">
        <w:t>,</w:t>
      </w:r>
      <w:r>
        <w:t xml:space="preserve"> обеспечивающий диагностику и локализацию ошибок, а также внесение изменений для их устранения. </w:t>
      </w:r>
    </w:p>
    <w:p w14:paraId="658CC07E" w14:textId="77777777" w:rsidR="004B36B5" w:rsidRDefault="004B36B5" w:rsidP="004B36B5">
      <w:pPr>
        <w:pStyle w:val="a3"/>
      </w:pPr>
      <w:r>
        <w:t xml:space="preserve">Стандартные средства отладчика </w:t>
      </w:r>
      <w:r>
        <w:rPr>
          <w:lang w:val="en-US"/>
        </w:rPr>
        <w:t>VS</w:t>
      </w:r>
      <w:r w:rsidRPr="00C334D5">
        <w:t>2022</w:t>
      </w:r>
      <w:r>
        <w:t>:</w:t>
      </w:r>
    </w:p>
    <w:p w14:paraId="63C18341" w14:textId="77777777" w:rsidR="004B36B5" w:rsidRDefault="004B36B5" w:rsidP="0039451A">
      <w:pPr>
        <w:pStyle w:val="a1"/>
      </w:pPr>
      <w:r>
        <w:t xml:space="preserve">установка точки останова нажатием </w:t>
      </w:r>
      <w:r>
        <w:rPr>
          <w:lang w:val="en-US"/>
        </w:rPr>
        <w:t>F</w:t>
      </w:r>
      <w:r w:rsidRPr="00C334D5">
        <w:t>9 (</w:t>
      </w:r>
      <w:r>
        <w:t>при расположении курсора на необходимой строке</w:t>
      </w:r>
      <w:r w:rsidRPr="00C334D5">
        <w:t>)</w:t>
      </w:r>
      <w:r>
        <w:t>;</w:t>
      </w:r>
    </w:p>
    <w:p w14:paraId="11D53A85" w14:textId="7555F8C6" w:rsidR="004B36B5" w:rsidRDefault="004B36B5" w:rsidP="0039451A">
      <w:pPr>
        <w:pStyle w:val="a1"/>
      </w:pPr>
      <w:r>
        <w:t>включение</w:t>
      </w:r>
      <w:r w:rsidR="008D14F3">
        <w:t xml:space="preserve"> и </w:t>
      </w:r>
      <w:r>
        <w:t xml:space="preserve">отключение точек останова комбинацией </w:t>
      </w:r>
      <w:r>
        <w:rPr>
          <w:lang w:val="en-US"/>
        </w:rPr>
        <w:t>CRTL</w:t>
      </w:r>
      <w:r w:rsidRPr="00C334D5">
        <w:t>+</w:t>
      </w:r>
      <w:r>
        <w:rPr>
          <w:lang w:val="en-US"/>
        </w:rPr>
        <w:t>F</w:t>
      </w:r>
      <w:r w:rsidRPr="00C334D5">
        <w:t>9</w:t>
      </w:r>
      <w:r>
        <w:t>;</w:t>
      </w:r>
    </w:p>
    <w:p w14:paraId="3C32B4FE" w14:textId="77777777" w:rsidR="004B36B5" w:rsidRDefault="004B36B5" w:rsidP="0039451A">
      <w:pPr>
        <w:pStyle w:val="a1"/>
      </w:pPr>
      <w:r>
        <w:t xml:space="preserve">запуск отладки с остановками на точках останова нажатием </w:t>
      </w:r>
      <w:r>
        <w:rPr>
          <w:lang w:val="en-US"/>
        </w:rPr>
        <w:t>F</w:t>
      </w:r>
      <w:r w:rsidRPr="00C334D5">
        <w:t>5</w:t>
      </w:r>
      <w:r>
        <w:t>;</w:t>
      </w:r>
    </w:p>
    <w:p w14:paraId="0056425A" w14:textId="4D82501C" w:rsidR="004B36B5" w:rsidRPr="00C334D5" w:rsidRDefault="004B36B5" w:rsidP="0039451A">
      <w:pPr>
        <w:pStyle w:val="a1"/>
      </w:pPr>
      <w:r>
        <w:t>пошаговый переход без захода</w:t>
      </w:r>
      <w:r w:rsidR="008D14F3">
        <w:t xml:space="preserve"> и </w:t>
      </w:r>
      <w:r>
        <w:t xml:space="preserve">с заходом в методы с помощью клавиш </w:t>
      </w:r>
      <w:r>
        <w:rPr>
          <w:lang w:val="en-US"/>
        </w:rPr>
        <w:t>F</w:t>
      </w:r>
      <w:r w:rsidRPr="00C334D5">
        <w:t xml:space="preserve">10 </w:t>
      </w:r>
      <w:r>
        <w:t xml:space="preserve">и </w:t>
      </w:r>
      <w:r>
        <w:rPr>
          <w:lang w:val="en-US"/>
        </w:rPr>
        <w:t>F</w:t>
      </w:r>
      <w:r w:rsidRPr="00C334D5">
        <w:t>11</w:t>
      </w:r>
      <w:r>
        <w:t>.</w:t>
      </w:r>
    </w:p>
    <w:p w14:paraId="083C3484" w14:textId="77777777" w:rsidR="004B36B5" w:rsidRDefault="004B36B5" w:rsidP="004B36B5">
      <w:pPr>
        <w:pStyle w:val="a3"/>
        <w:tabs>
          <w:tab w:val="left" w:pos="2408"/>
        </w:tabs>
      </w:pPr>
      <w:r>
        <w:t>Для проверки работы приложения необходимо провести тестирование.</w:t>
      </w:r>
    </w:p>
    <w:p w14:paraId="08B759D0" w14:textId="66FD95AB" w:rsidR="00BB22C1" w:rsidRDefault="004B36B5" w:rsidP="004B36B5">
      <w:pPr>
        <w:pStyle w:val="a3"/>
        <w:tabs>
          <w:tab w:val="left" w:pos="2408"/>
        </w:tabs>
      </w:pPr>
      <w:r>
        <w:t>Для формирования теста необходимо указать выполняемое действие, ожидаемый результат и полученный результат. В таблице 2 приведен набор тестов разработанного приложения</w:t>
      </w:r>
      <w:r w:rsidR="00BE69D9" w:rsidRPr="007B53D1">
        <w:t xml:space="preserve"> [3]</w:t>
      </w:r>
      <w:r w:rsidR="00BB22C1">
        <w:t>.</w:t>
      </w:r>
    </w:p>
    <w:p w14:paraId="7CFD48B5" w14:textId="77777777" w:rsidR="004B36B5" w:rsidRDefault="004B36B5" w:rsidP="004B36B5">
      <w:pPr>
        <w:pStyle w:val="aff2"/>
      </w:pPr>
      <w:r w:rsidRPr="001B17C1">
        <w:rPr>
          <w:spacing w:val="40"/>
        </w:rPr>
        <w:t>Таблиц</w:t>
      </w:r>
      <w:r>
        <w:rPr>
          <w:spacing w:val="40"/>
        </w:rPr>
        <w:t>а</w:t>
      </w:r>
      <w:r w:rsidRPr="00BC4EAF">
        <w:rPr>
          <w:spacing w:val="40"/>
        </w:rPr>
        <w:t xml:space="preserve"> </w:t>
      </w:r>
      <w:r>
        <w:rPr>
          <w:spacing w:val="40"/>
        </w:rPr>
        <w:t>2</w:t>
      </w:r>
      <w:r w:rsidRPr="00BC4EAF">
        <w:rPr>
          <w:spacing w:val="40"/>
        </w:rPr>
        <w:t xml:space="preserve"> – </w:t>
      </w:r>
      <w:r>
        <w:t>Набор тестов приложения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4B36B5" w:rsidRPr="004B36B5" w14:paraId="41DF1EE9" w14:textId="77777777" w:rsidTr="00483142">
        <w:trPr>
          <w:trHeight w:val="454"/>
        </w:trPr>
        <w:tc>
          <w:tcPr>
            <w:tcW w:w="3114" w:type="dxa"/>
            <w:vAlign w:val="center"/>
          </w:tcPr>
          <w:p w14:paraId="1BDB35A1" w14:textId="77777777" w:rsidR="004B36B5" w:rsidRPr="00F57F60" w:rsidRDefault="004B36B5" w:rsidP="00483142">
            <w:pPr>
              <w:jc w:val="center"/>
              <w:rPr>
                <w:b/>
                <w:bCs/>
                <w:sz w:val="24"/>
                <w:szCs w:val="20"/>
              </w:rPr>
            </w:pPr>
            <w:r w:rsidRPr="00F57F60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115" w:type="dxa"/>
            <w:vAlign w:val="center"/>
          </w:tcPr>
          <w:p w14:paraId="43A52765" w14:textId="77777777" w:rsidR="004B36B5" w:rsidRPr="00F57F60" w:rsidRDefault="004B36B5" w:rsidP="00483142">
            <w:pPr>
              <w:jc w:val="center"/>
              <w:rPr>
                <w:b/>
                <w:bCs/>
                <w:sz w:val="24"/>
                <w:szCs w:val="20"/>
              </w:rPr>
            </w:pPr>
            <w:r w:rsidRPr="00F57F60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3115" w:type="dxa"/>
            <w:vAlign w:val="center"/>
          </w:tcPr>
          <w:p w14:paraId="31E53997" w14:textId="77777777" w:rsidR="004B36B5" w:rsidRPr="00F57F60" w:rsidRDefault="004B36B5" w:rsidP="00483142">
            <w:pPr>
              <w:jc w:val="center"/>
              <w:rPr>
                <w:b/>
                <w:bCs/>
                <w:sz w:val="24"/>
                <w:szCs w:val="20"/>
              </w:rPr>
            </w:pPr>
            <w:r w:rsidRPr="00F57F60">
              <w:rPr>
                <w:b/>
                <w:bCs/>
                <w:sz w:val="24"/>
                <w:szCs w:val="20"/>
              </w:rPr>
              <w:t>Полученный результат</w:t>
            </w:r>
          </w:p>
        </w:tc>
      </w:tr>
      <w:tr w:rsidR="004B36B5" w:rsidRPr="004B36B5" w14:paraId="663E6A5C" w14:textId="77777777" w:rsidTr="004B36B5">
        <w:tc>
          <w:tcPr>
            <w:tcW w:w="3114" w:type="dxa"/>
          </w:tcPr>
          <w:p w14:paraId="27B1AE4F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Нажать на кнопку «+ Европротокол»</w:t>
            </w:r>
          </w:p>
        </w:tc>
        <w:tc>
          <w:tcPr>
            <w:tcW w:w="3115" w:type="dxa"/>
          </w:tcPr>
          <w:p w14:paraId="6678C21F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Переход на форму заполнения европротокола</w:t>
            </w:r>
          </w:p>
        </w:tc>
        <w:tc>
          <w:tcPr>
            <w:tcW w:w="3115" w:type="dxa"/>
          </w:tcPr>
          <w:p w14:paraId="41BC0CA8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Соответствует ожидаемому</w:t>
            </w:r>
          </w:p>
        </w:tc>
      </w:tr>
      <w:tr w:rsidR="004B36B5" w:rsidRPr="004B36B5" w14:paraId="7D3EE0A7" w14:textId="77777777" w:rsidTr="004B36B5">
        <w:tc>
          <w:tcPr>
            <w:tcW w:w="3114" w:type="dxa"/>
          </w:tcPr>
          <w:p w14:paraId="038349C1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Нажать на кнопку «+ Европротокол», нажать на кнопку «Отменить»</w:t>
            </w:r>
          </w:p>
        </w:tc>
        <w:tc>
          <w:tcPr>
            <w:tcW w:w="3115" w:type="dxa"/>
          </w:tcPr>
          <w:p w14:paraId="5EB12E07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Закрытие формы заполнения европротокола</w:t>
            </w:r>
          </w:p>
        </w:tc>
        <w:tc>
          <w:tcPr>
            <w:tcW w:w="3115" w:type="dxa"/>
          </w:tcPr>
          <w:p w14:paraId="4E3FB63B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Соответствует ожидаемому</w:t>
            </w:r>
          </w:p>
        </w:tc>
      </w:tr>
      <w:tr w:rsidR="004B36B5" w:rsidRPr="004B36B5" w14:paraId="2013922F" w14:textId="77777777" w:rsidTr="004B36B5">
        <w:tc>
          <w:tcPr>
            <w:tcW w:w="3114" w:type="dxa"/>
          </w:tcPr>
          <w:p w14:paraId="703D6418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Нажать на кнопку «+ Европротокол», заполнить все поля, нажать на кнопку «Сохранить»</w:t>
            </w:r>
          </w:p>
        </w:tc>
        <w:tc>
          <w:tcPr>
            <w:tcW w:w="3115" w:type="dxa"/>
          </w:tcPr>
          <w:p w14:paraId="7E35EF9D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Закрытие формы заполнения европротокола, отображение только что созданной записи в списке всех европротоколов</w:t>
            </w:r>
          </w:p>
        </w:tc>
        <w:tc>
          <w:tcPr>
            <w:tcW w:w="3115" w:type="dxa"/>
          </w:tcPr>
          <w:p w14:paraId="763666D3" w14:textId="77777777" w:rsidR="004B36B5" w:rsidRPr="00F57F60" w:rsidRDefault="004B36B5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Соответствует ожидаемому</w:t>
            </w:r>
          </w:p>
        </w:tc>
      </w:tr>
      <w:tr w:rsidR="00F57F60" w:rsidRPr="004B36B5" w14:paraId="17715B69" w14:textId="77777777" w:rsidTr="004B36B5">
        <w:tc>
          <w:tcPr>
            <w:tcW w:w="3114" w:type="dxa"/>
          </w:tcPr>
          <w:p w14:paraId="29DBCD59" w14:textId="77777777" w:rsidR="00F57F60" w:rsidRPr="00F57F60" w:rsidRDefault="00F57F60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 xml:space="preserve">Нажать на кнопку «+ </w:t>
            </w:r>
            <w:r>
              <w:rPr>
                <w:sz w:val="24"/>
                <w:szCs w:val="20"/>
              </w:rPr>
              <w:t>Авто</w:t>
            </w:r>
            <w:r w:rsidRPr="00F57F60">
              <w:rPr>
                <w:sz w:val="24"/>
                <w:szCs w:val="20"/>
              </w:rPr>
              <w:t>»</w:t>
            </w:r>
            <w:r>
              <w:rPr>
                <w:sz w:val="24"/>
                <w:szCs w:val="20"/>
              </w:rPr>
              <w:t>, заполнить все поля, нажать на кнопку «Сохранить», нажать на кнопку «+ Европротокол», заполнить все поля</w:t>
            </w:r>
          </w:p>
        </w:tc>
        <w:tc>
          <w:tcPr>
            <w:tcW w:w="3115" w:type="dxa"/>
          </w:tcPr>
          <w:p w14:paraId="7061929D" w14:textId="77777777" w:rsidR="00F57F60" w:rsidRPr="00F57F60" w:rsidRDefault="00F57F60" w:rsidP="00483142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Закрытие формы добавления авто после нажатия на кнопку «Сохранить», наличие созданного ТС в выпадающих списках ТС</w:t>
            </w:r>
          </w:p>
        </w:tc>
        <w:tc>
          <w:tcPr>
            <w:tcW w:w="3115" w:type="dxa"/>
          </w:tcPr>
          <w:p w14:paraId="6A429595" w14:textId="77777777" w:rsidR="00F57F60" w:rsidRPr="00F57F60" w:rsidRDefault="00F57F60" w:rsidP="00483142">
            <w:pPr>
              <w:rPr>
                <w:sz w:val="24"/>
                <w:szCs w:val="20"/>
              </w:rPr>
            </w:pPr>
            <w:r w:rsidRPr="00F57F60">
              <w:rPr>
                <w:sz w:val="24"/>
                <w:szCs w:val="20"/>
              </w:rPr>
              <w:t>Соответствует ожидаемому</w:t>
            </w:r>
          </w:p>
        </w:tc>
      </w:tr>
    </w:tbl>
    <w:p w14:paraId="0E885D32" w14:textId="77777777" w:rsidR="00483142" w:rsidRDefault="00483142" w:rsidP="00C12F16">
      <w:pPr>
        <w:pStyle w:val="a3"/>
      </w:pPr>
    </w:p>
    <w:p w14:paraId="2241E9D0" w14:textId="19E048CA" w:rsidR="00483142" w:rsidRDefault="00C12F16" w:rsidP="008B57EE">
      <w:pPr>
        <w:pStyle w:val="a3"/>
      </w:pPr>
      <w:r>
        <w:lastRenderedPageBreak/>
        <w:t xml:space="preserve">Также для тестирования программы был разработан автоматизированный </w:t>
      </w:r>
      <w:r>
        <w:rPr>
          <w:lang w:val="en-US"/>
        </w:rPr>
        <w:t>Unit</w:t>
      </w:r>
      <w:r w:rsidRPr="003F60C7">
        <w:t>-</w:t>
      </w:r>
      <w:r>
        <w:t xml:space="preserve">тест (представлен листингом 14) для проверки корректности работы метода </w:t>
      </w:r>
      <w:r w:rsidRPr="003F60C7">
        <w:t>SaveAsync</w:t>
      </w:r>
      <w:r>
        <w:t xml:space="preserve"> в модели данных </w:t>
      </w:r>
      <w:r w:rsidR="00036501">
        <w:rPr>
          <w:lang w:val="en-US"/>
        </w:rPr>
        <w:t>AddDriver</w:t>
      </w:r>
      <w:r w:rsidRPr="003F60C7">
        <w:t>ViewModel</w:t>
      </w:r>
      <w:r>
        <w:t xml:space="preserve">. Код метода </w:t>
      </w:r>
      <w:r w:rsidRPr="003F60C7">
        <w:t xml:space="preserve">SaveAsync </w:t>
      </w:r>
      <w:r>
        <w:t>представлен в листинге 13.</w:t>
      </w:r>
    </w:p>
    <w:p w14:paraId="29C94F72" w14:textId="77777777" w:rsidR="00C12F16" w:rsidRDefault="00C12F16" w:rsidP="00C12F16">
      <w:pPr>
        <w:pStyle w:val="aff2"/>
      </w:pPr>
      <w:r>
        <w:t xml:space="preserve">Листинг 13 – Код метода </w:t>
      </w:r>
      <w:r w:rsidRPr="003F60C7">
        <w:t>SaveAsync</w:t>
      </w:r>
    </w:p>
    <w:p w14:paraId="2AF9882E" w14:textId="77777777" w:rsidR="004B6955" w:rsidRPr="00E81793" w:rsidRDefault="004B6955" w:rsidP="00E81793">
      <w:pPr>
        <w:pStyle w:val="aff0"/>
      </w:pPr>
      <w:r w:rsidRPr="00E81793">
        <w:t>[RelayCommand]</w:t>
      </w:r>
    </w:p>
    <w:p w14:paraId="41EA164A" w14:textId="77777777" w:rsidR="004B6955" w:rsidRPr="0039451A" w:rsidRDefault="004B6955" w:rsidP="00E81793">
      <w:pPr>
        <w:pStyle w:val="aff0"/>
      </w:pPr>
      <w:r w:rsidRPr="00544C90">
        <w:rPr>
          <w:lang w:val="en-US"/>
        </w:rPr>
        <w:t>public</w:t>
      </w:r>
      <w:r w:rsidRPr="0039451A">
        <w:t xml:space="preserve"> </w:t>
      </w:r>
      <w:r w:rsidRPr="00544C90">
        <w:rPr>
          <w:lang w:val="en-US"/>
        </w:rPr>
        <w:t>async</w:t>
      </w:r>
      <w:r w:rsidRPr="0039451A">
        <w:t xml:space="preserve"> </w:t>
      </w:r>
      <w:r w:rsidRPr="00544C90">
        <w:rPr>
          <w:lang w:val="en-US"/>
        </w:rPr>
        <w:t>Task</w:t>
      </w:r>
      <w:r w:rsidRPr="0039451A">
        <w:t xml:space="preserve"> </w:t>
      </w:r>
      <w:proofErr w:type="gramStart"/>
      <w:r w:rsidRPr="00544C90">
        <w:rPr>
          <w:lang w:val="en-US"/>
        </w:rPr>
        <w:t>SaveAsync</w:t>
      </w:r>
      <w:r w:rsidRPr="0039451A">
        <w:t>(</w:t>
      </w:r>
      <w:proofErr w:type="gramEnd"/>
      <w:r w:rsidRPr="0039451A">
        <w:t>)</w:t>
      </w:r>
    </w:p>
    <w:p w14:paraId="4C65FCF5" w14:textId="77777777" w:rsidR="004B6955" w:rsidRDefault="004B6955" w:rsidP="00E81793">
      <w:pPr>
        <w:pStyle w:val="aff0"/>
      </w:pPr>
      <w:r w:rsidRPr="0039451A">
        <w:t>{</w:t>
      </w:r>
    </w:p>
    <w:p w14:paraId="1C935364" w14:textId="43BAAE04" w:rsidR="00570506" w:rsidRPr="00570506" w:rsidRDefault="00570506" w:rsidP="00E81793">
      <w:pPr>
        <w:pStyle w:val="aff0"/>
      </w:pPr>
      <w:r>
        <w:t xml:space="preserve">    </w:t>
      </w:r>
      <w:r w:rsidRPr="00570506">
        <w:t xml:space="preserve">// </w:t>
      </w:r>
      <w:r>
        <w:t xml:space="preserve">Проверка полей на </w:t>
      </w:r>
      <w:r>
        <w:rPr>
          <w:lang w:val="en-US"/>
        </w:rPr>
        <w:t>null</w:t>
      </w:r>
      <w:r w:rsidRPr="00570506">
        <w:t xml:space="preserve"> </w:t>
      </w:r>
      <w:r>
        <w:t>значения</w:t>
      </w:r>
    </w:p>
    <w:p w14:paraId="5BA5BC54" w14:textId="77777777" w:rsidR="00483142" w:rsidRPr="00483142" w:rsidRDefault="004B6955" w:rsidP="00E81793">
      <w:pPr>
        <w:pStyle w:val="aff0"/>
        <w:rPr>
          <w:lang w:val="en-US"/>
        </w:rPr>
      </w:pPr>
      <w:r w:rsidRPr="00570506">
        <w:t xml:space="preserve">    </w:t>
      </w:r>
      <w:r w:rsidRPr="00293AB7">
        <w:rPr>
          <w:lang w:val="en-US"/>
        </w:rPr>
        <w:t>if (</w:t>
      </w:r>
      <w:proofErr w:type="gramStart"/>
      <w:r w:rsidRPr="00293AB7">
        <w:rPr>
          <w:lang w:val="en-US"/>
        </w:rPr>
        <w:t>string.IsNullOrWhiteSpace</w:t>
      </w:r>
      <w:proofErr w:type="gramEnd"/>
      <w:r w:rsidRPr="00293AB7">
        <w:rPr>
          <w:lang w:val="en-US"/>
        </w:rPr>
        <w:t xml:space="preserve">(Name) || </w:t>
      </w:r>
    </w:p>
    <w:p w14:paraId="7FA6284E" w14:textId="72E90AE0" w:rsidR="004B6955" w:rsidRPr="00293AB7" w:rsidRDefault="00483142" w:rsidP="00E81793">
      <w:pPr>
        <w:pStyle w:val="aff0"/>
        <w:rPr>
          <w:lang w:val="en-US"/>
        </w:rPr>
      </w:pPr>
      <w:r w:rsidRPr="00483142">
        <w:rPr>
          <w:lang w:val="en-US"/>
        </w:rPr>
        <w:t xml:space="preserve">        </w:t>
      </w:r>
      <w:proofErr w:type="gramStart"/>
      <w:r w:rsidR="004B6955" w:rsidRPr="00293AB7">
        <w:rPr>
          <w:lang w:val="en-US"/>
        </w:rPr>
        <w:t>string.IsNullOrWhiteSpace</w:t>
      </w:r>
      <w:proofErr w:type="gramEnd"/>
      <w:r w:rsidR="004B6955" w:rsidRPr="00293AB7">
        <w:rPr>
          <w:lang w:val="en-US"/>
        </w:rPr>
        <w:t>(Surname) ||</w:t>
      </w:r>
    </w:p>
    <w:p w14:paraId="10B22109" w14:textId="1CAA2206" w:rsidR="00483142" w:rsidRPr="0074113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    Birthday == null ||</w:t>
      </w:r>
    </w:p>
    <w:p w14:paraId="2465285B" w14:textId="413C2576" w:rsidR="004B6955" w:rsidRPr="00741137" w:rsidRDefault="00483142" w:rsidP="00E81793">
      <w:pPr>
        <w:pStyle w:val="aff0"/>
        <w:rPr>
          <w:lang w:val="en-US"/>
        </w:rPr>
      </w:pPr>
      <w:r w:rsidRPr="00741137">
        <w:rPr>
          <w:lang w:val="en-US"/>
        </w:rPr>
        <w:t xml:space="preserve">        </w:t>
      </w:r>
      <w:r w:rsidRPr="00293AB7">
        <w:rPr>
          <w:lang w:val="en-US"/>
        </w:rPr>
        <w:t>S</w:t>
      </w:r>
      <w:r w:rsidR="004B6955" w:rsidRPr="00293AB7">
        <w:rPr>
          <w:lang w:val="en-US"/>
        </w:rPr>
        <w:t>tring.IsNullOrWhiteSpace(DriverLicense))</w:t>
      </w:r>
    </w:p>
    <w:p w14:paraId="57C9F3D0" w14:textId="77777777" w:rsidR="004B6955" w:rsidRPr="0039451A" w:rsidRDefault="004B6955" w:rsidP="00E81793">
      <w:pPr>
        <w:pStyle w:val="aff0"/>
      </w:pPr>
      <w:r w:rsidRPr="00293AB7">
        <w:rPr>
          <w:lang w:val="en-US"/>
        </w:rPr>
        <w:t xml:space="preserve">        return</w:t>
      </w:r>
      <w:r w:rsidRPr="0039451A">
        <w:t>;</w:t>
      </w:r>
    </w:p>
    <w:p w14:paraId="799B5AB6" w14:textId="77777777" w:rsidR="004B6955" w:rsidRDefault="004B6955" w:rsidP="00E81793">
      <w:pPr>
        <w:pStyle w:val="aff0"/>
      </w:pPr>
    </w:p>
    <w:p w14:paraId="3EDC2204" w14:textId="70A256BD" w:rsidR="00570506" w:rsidRPr="0039451A" w:rsidRDefault="00570506" w:rsidP="00E81793">
      <w:pPr>
        <w:pStyle w:val="aff0"/>
      </w:pPr>
      <w:r w:rsidRPr="0039451A">
        <w:t xml:space="preserve">    // </w:t>
      </w:r>
      <w:r>
        <w:t>Создание объекта класса водителя</w:t>
      </w:r>
    </w:p>
    <w:p w14:paraId="57F3E463" w14:textId="77777777" w:rsidR="004B6955" w:rsidRPr="0039451A" w:rsidRDefault="004B6955" w:rsidP="00E81793">
      <w:pPr>
        <w:pStyle w:val="aff0"/>
      </w:pPr>
      <w:r w:rsidRPr="0039451A">
        <w:t xml:space="preserve">    </w:t>
      </w:r>
      <w:r w:rsidRPr="00293AB7">
        <w:rPr>
          <w:lang w:val="en-US"/>
        </w:rPr>
        <w:t>var</w:t>
      </w:r>
      <w:r w:rsidRPr="0039451A">
        <w:t xml:space="preserve"> </w:t>
      </w:r>
      <w:r w:rsidRPr="00293AB7">
        <w:rPr>
          <w:lang w:val="en-US"/>
        </w:rPr>
        <w:t>driver</w:t>
      </w:r>
      <w:r w:rsidRPr="0039451A">
        <w:t xml:space="preserve"> = </w:t>
      </w:r>
      <w:r w:rsidRPr="00293AB7">
        <w:rPr>
          <w:lang w:val="en-US"/>
        </w:rPr>
        <w:t>new</w:t>
      </w:r>
      <w:r w:rsidRPr="0039451A">
        <w:t xml:space="preserve"> </w:t>
      </w:r>
      <w:r w:rsidRPr="00293AB7">
        <w:rPr>
          <w:lang w:val="en-US"/>
        </w:rPr>
        <w:t>DriverDto</w:t>
      </w:r>
    </w:p>
    <w:p w14:paraId="428D95F0" w14:textId="77777777" w:rsidR="004B6955" w:rsidRPr="00293AB7" w:rsidRDefault="004B6955" w:rsidP="00E81793">
      <w:pPr>
        <w:pStyle w:val="aff0"/>
        <w:rPr>
          <w:lang w:val="en-US"/>
        </w:rPr>
      </w:pPr>
      <w:r w:rsidRPr="0039451A">
        <w:t xml:space="preserve">    </w:t>
      </w:r>
      <w:r w:rsidRPr="00293AB7">
        <w:rPr>
          <w:lang w:val="en-US"/>
        </w:rPr>
        <w:t>{</w:t>
      </w:r>
    </w:p>
    <w:p w14:paraId="4CBDE836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    Name = Name,</w:t>
      </w:r>
    </w:p>
    <w:p w14:paraId="2C823928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    Surname = Surname,</w:t>
      </w:r>
    </w:p>
    <w:p w14:paraId="1AD78FB2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    Patronymic = Patronymic,</w:t>
      </w:r>
    </w:p>
    <w:p w14:paraId="5AB0632C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    Birthday = Birthday.Date,</w:t>
      </w:r>
    </w:p>
    <w:p w14:paraId="3BD98213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    DriverLicense = DriverLicense,</w:t>
      </w:r>
    </w:p>
    <w:p w14:paraId="225FECBE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    Phone = Phone</w:t>
      </w:r>
    </w:p>
    <w:p w14:paraId="550A06B2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};</w:t>
      </w:r>
    </w:p>
    <w:p w14:paraId="7CAFB40D" w14:textId="77777777" w:rsidR="004B6955" w:rsidRPr="0039451A" w:rsidRDefault="004B6955" w:rsidP="00E81793">
      <w:pPr>
        <w:pStyle w:val="aff0"/>
        <w:rPr>
          <w:lang w:val="en-US"/>
        </w:rPr>
      </w:pPr>
    </w:p>
    <w:p w14:paraId="0E22421B" w14:textId="67BB5B3E" w:rsidR="00570506" w:rsidRPr="0039451A" w:rsidRDefault="00570506" w:rsidP="00E81793">
      <w:pPr>
        <w:pStyle w:val="aff0"/>
        <w:rPr>
          <w:lang w:val="en-US"/>
        </w:rPr>
      </w:pPr>
      <w:r>
        <w:rPr>
          <w:lang w:val="en-US"/>
        </w:rPr>
        <w:t xml:space="preserve">    //</w:t>
      </w:r>
      <w:r w:rsidRPr="0039451A">
        <w:rPr>
          <w:lang w:val="en-US"/>
        </w:rPr>
        <w:t xml:space="preserve"> </w:t>
      </w:r>
      <w:r>
        <w:t>Сохранение</w:t>
      </w:r>
      <w:r w:rsidRPr="0039451A">
        <w:rPr>
          <w:lang w:val="en-US"/>
        </w:rPr>
        <w:t xml:space="preserve"> </w:t>
      </w:r>
      <w:r>
        <w:t>водителя</w:t>
      </w:r>
    </w:p>
    <w:p w14:paraId="0FA507D1" w14:textId="3B75F80F" w:rsidR="004B6955" w:rsidRPr="0074113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await _</w:t>
      </w:r>
      <w:proofErr w:type="gramStart"/>
      <w:r w:rsidRPr="00293AB7">
        <w:rPr>
          <w:lang w:val="en-US"/>
        </w:rPr>
        <w:t>dataService.DriverService.AddAsync</w:t>
      </w:r>
      <w:proofErr w:type="gramEnd"/>
      <w:r w:rsidRPr="00293AB7">
        <w:rPr>
          <w:lang w:val="en-US"/>
        </w:rPr>
        <w:t>(driver);</w:t>
      </w:r>
    </w:p>
    <w:p w14:paraId="4929A8FA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 xml:space="preserve">    _mainViewModel.CurrentView = null;</w:t>
      </w:r>
    </w:p>
    <w:p w14:paraId="5E4466AB" w14:textId="77777777" w:rsidR="004B6955" w:rsidRPr="00293AB7" w:rsidRDefault="004B6955" w:rsidP="00E81793">
      <w:pPr>
        <w:pStyle w:val="aff0"/>
        <w:rPr>
          <w:lang w:val="en-US"/>
        </w:rPr>
      </w:pPr>
      <w:r w:rsidRPr="00293AB7">
        <w:rPr>
          <w:lang w:val="en-US"/>
        </w:rPr>
        <w:t>}</w:t>
      </w:r>
    </w:p>
    <w:p w14:paraId="0123A4E3" w14:textId="77777777" w:rsidR="00C12F16" w:rsidRDefault="00C12F16" w:rsidP="00E81793">
      <w:pPr>
        <w:pStyle w:val="aff2"/>
        <w:rPr>
          <w:lang w:val="en-US"/>
        </w:rPr>
      </w:pPr>
      <w:r>
        <w:t>Листинг</w:t>
      </w:r>
      <w:r w:rsidRPr="007E5BD6">
        <w:rPr>
          <w:lang w:val="en-US"/>
        </w:rPr>
        <w:t xml:space="preserve"> 1</w:t>
      </w:r>
      <w:r w:rsidRPr="005C73E2">
        <w:rPr>
          <w:lang w:val="en-US"/>
        </w:rPr>
        <w:t>4</w:t>
      </w:r>
      <w:r w:rsidRPr="007E5BD6">
        <w:rPr>
          <w:lang w:val="en-US"/>
        </w:rPr>
        <w:t xml:space="preserve"> – </w:t>
      </w:r>
      <w:r>
        <w:t>Код</w:t>
      </w:r>
      <w:r w:rsidRPr="007E5BD6">
        <w:rPr>
          <w:lang w:val="en-US"/>
        </w:rPr>
        <w:t xml:space="preserve"> </w:t>
      </w:r>
      <w:r>
        <w:t>автоматизированного</w:t>
      </w:r>
      <w:r w:rsidRPr="007E5BD6">
        <w:rPr>
          <w:lang w:val="en-US"/>
        </w:rPr>
        <w:t xml:space="preserve"> </w:t>
      </w:r>
      <w:r>
        <w:rPr>
          <w:lang w:val="en-US"/>
        </w:rPr>
        <w:t>Unit</w:t>
      </w:r>
      <w:r w:rsidRPr="007E5BD6">
        <w:rPr>
          <w:lang w:val="en-US"/>
        </w:rPr>
        <w:t>-</w:t>
      </w:r>
      <w:r>
        <w:t>теста</w:t>
      </w:r>
    </w:p>
    <w:p w14:paraId="21FEF056" w14:textId="445E5D89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>[Fact]</w:t>
      </w:r>
    </w:p>
    <w:p w14:paraId="4C56D301" w14:textId="64D00D41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>public async Task SaveAsync_WithValidData_</w:t>
      </w:r>
      <w:proofErr w:type="gramStart"/>
      <w:r w:rsidRPr="00411C2A">
        <w:rPr>
          <w:lang w:val="en-US"/>
        </w:rPr>
        <w:t>ShouldAddDriver(</w:t>
      </w:r>
      <w:proofErr w:type="gramEnd"/>
      <w:r w:rsidRPr="00411C2A">
        <w:rPr>
          <w:lang w:val="en-US"/>
        </w:rPr>
        <w:t>)</w:t>
      </w:r>
    </w:p>
    <w:p w14:paraId="39E9BD4F" w14:textId="11CA87D3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>{</w:t>
      </w:r>
    </w:p>
    <w:p w14:paraId="57104169" w14:textId="3AA1BA2B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</w:t>
      </w:r>
      <w:r>
        <w:rPr>
          <w:lang w:val="en-US"/>
        </w:rPr>
        <w:t xml:space="preserve"> </w:t>
      </w:r>
      <w:r w:rsidRPr="00411C2A">
        <w:rPr>
          <w:lang w:val="en-US"/>
        </w:rPr>
        <w:t>// Arrange</w:t>
      </w:r>
    </w:p>
    <w:p w14:paraId="25AA3E73" w14:textId="0DFC19AC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var mockDriverService = new Mock&lt;DriverService</w:t>
      </w:r>
      <w:proofErr w:type="gramStart"/>
      <w:r w:rsidRPr="00411C2A">
        <w:rPr>
          <w:lang w:val="en-US"/>
        </w:rPr>
        <w:t>&gt;(</w:t>
      </w:r>
      <w:proofErr w:type="gramEnd"/>
      <w:r w:rsidRPr="00411C2A">
        <w:rPr>
          <w:lang w:val="en-US"/>
        </w:rPr>
        <w:t>);</w:t>
      </w:r>
    </w:p>
    <w:p w14:paraId="0F2A8B6F" w14:textId="5A89EC02" w:rsidR="00411C2A" w:rsidRPr="00411C2A" w:rsidRDefault="00411C2A" w:rsidP="00411C2A">
      <w:pPr>
        <w:pStyle w:val="aff0"/>
      </w:pPr>
      <w:r w:rsidRPr="007B53D1">
        <w:rPr>
          <w:lang w:val="en-US"/>
        </w:rPr>
        <w:t xml:space="preserve">    </w:t>
      </w:r>
      <w:r w:rsidRPr="00411C2A">
        <w:t>// Создаем реальный DataService с подменным DriverService</w:t>
      </w:r>
    </w:p>
    <w:p w14:paraId="6E33EA01" w14:textId="752CDC86" w:rsidR="00411C2A" w:rsidRPr="00411C2A" w:rsidRDefault="00411C2A" w:rsidP="00411C2A">
      <w:pPr>
        <w:pStyle w:val="aff0"/>
        <w:rPr>
          <w:lang w:val="en-US"/>
        </w:rPr>
      </w:pPr>
      <w:r w:rsidRPr="007B53D1">
        <w:t xml:space="preserve">    </w:t>
      </w:r>
      <w:r w:rsidRPr="00411C2A">
        <w:rPr>
          <w:lang w:val="en-US"/>
        </w:rPr>
        <w:t>var dataService = new DataService</w:t>
      </w:r>
    </w:p>
    <w:p w14:paraId="58A5098B" w14:textId="4A24CD42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{</w:t>
      </w:r>
    </w:p>
    <w:p w14:paraId="4E6C09F7" w14:textId="18DE74AC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    DriverService = mockDriverService.Object</w:t>
      </w:r>
    </w:p>
    <w:p w14:paraId="21C714DC" w14:textId="35268446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};</w:t>
      </w:r>
    </w:p>
    <w:p w14:paraId="6D780460" w14:textId="77777777" w:rsidR="00411C2A" w:rsidRPr="00411C2A" w:rsidRDefault="00411C2A" w:rsidP="00411C2A">
      <w:pPr>
        <w:pStyle w:val="aff0"/>
        <w:rPr>
          <w:lang w:val="en-US"/>
        </w:rPr>
      </w:pPr>
    </w:p>
    <w:p w14:paraId="304CC984" w14:textId="47C2BEBB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var mockMainViewModel = new Mock&lt;MainViewModel</w:t>
      </w:r>
      <w:proofErr w:type="gramStart"/>
      <w:r w:rsidRPr="00411C2A">
        <w:rPr>
          <w:lang w:val="en-US"/>
        </w:rPr>
        <w:t>&gt;(</w:t>
      </w:r>
      <w:proofErr w:type="gramEnd"/>
      <w:r w:rsidRPr="00411C2A">
        <w:rPr>
          <w:lang w:val="en-US"/>
        </w:rPr>
        <w:t>);</w:t>
      </w:r>
    </w:p>
    <w:p w14:paraId="0CDBA380" w14:textId="77777777" w:rsidR="00411C2A" w:rsidRDefault="00411C2A" w:rsidP="00411C2A">
      <w:pPr>
        <w:pStyle w:val="aff0"/>
        <w:rPr>
          <w:lang w:val="en-US"/>
        </w:rPr>
      </w:pPr>
    </w:p>
    <w:p w14:paraId="1D55F45E" w14:textId="1D87B87B" w:rsidR="00411C2A" w:rsidRPr="00411C2A" w:rsidRDefault="00411C2A" w:rsidP="00411C2A">
      <w:pPr>
        <w:pStyle w:val="aff0"/>
      </w:pPr>
      <w:r w:rsidRPr="007B53D1">
        <w:rPr>
          <w:lang w:val="en-US"/>
        </w:rPr>
        <w:t xml:space="preserve">    </w:t>
      </w:r>
      <w:r w:rsidRPr="00411C2A">
        <w:t xml:space="preserve">// </w:t>
      </w:r>
      <w:r>
        <w:t>Создание</w:t>
      </w:r>
      <w:r w:rsidRPr="00411C2A">
        <w:t xml:space="preserve"> </w:t>
      </w:r>
      <w:r>
        <w:t>нового</w:t>
      </w:r>
      <w:r w:rsidRPr="00411C2A">
        <w:t xml:space="preserve"> </w:t>
      </w:r>
      <w:r>
        <w:t>объекта</w:t>
      </w:r>
      <w:r w:rsidRPr="00411C2A">
        <w:t xml:space="preserve"> </w:t>
      </w:r>
      <w:r>
        <w:t>с</w:t>
      </w:r>
      <w:r w:rsidRPr="00411C2A">
        <w:t xml:space="preserve"> </w:t>
      </w:r>
      <w:r>
        <w:t>тестовыми полями</w:t>
      </w:r>
    </w:p>
    <w:p w14:paraId="611C111B" w14:textId="643A035D" w:rsidR="00411C2A" w:rsidRPr="00411C2A" w:rsidRDefault="00411C2A" w:rsidP="00411C2A">
      <w:pPr>
        <w:pStyle w:val="aff0"/>
        <w:rPr>
          <w:lang w:val="en-US"/>
        </w:rPr>
      </w:pPr>
      <w:r w:rsidRPr="00411C2A">
        <w:t xml:space="preserve">    </w:t>
      </w:r>
      <w:r w:rsidRPr="00411C2A">
        <w:rPr>
          <w:lang w:val="en-US"/>
        </w:rPr>
        <w:t xml:space="preserve">var viewModel = new </w:t>
      </w:r>
      <w:proofErr w:type="gramStart"/>
      <w:r w:rsidRPr="00411C2A">
        <w:rPr>
          <w:lang w:val="en-US"/>
        </w:rPr>
        <w:t>AddDriverViewModel(</w:t>
      </w:r>
      <w:proofErr w:type="gramEnd"/>
      <w:r w:rsidRPr="00411C2A">
        <w:rPr>
          <w:lang w:val="en-US"/>
        </w:rPr>
        <w:t>dataService, mockMainViewModel.Object)</w:t>
      </w:r>
    </w:p>
    <w:p w14:paraId="0CC92E13" w14:textId="6708E8D4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{</w:t>
      </w:r>
    </w:p>
    <w:p w14:paraId="1CF94CA5" w14:textId="36655E10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    Name = "</w:t>
      </w:r>
      <w:r w:rsidRPr="00411C2A">
        <w:t>Иван</w:t>
      </w:r>
      <w:r w:rsidRPr="00411C2A">
        <w:rPr>
          <w:lang w:val="en-US"/>
        </w:rPr>
        <w:t>",</w:t>
      </w:r>
    </w:p>
    <w:p w14:paraId="22FE2332" w14:textId="34452AFF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    Surname = "</w:t>
      </w:r>
      <w:r w:rsidRPr="00411C2A">
        <w:t>Иванов</w:t>
      </w:r>
      <w:r w:rsidRPr="00411C2A">
        <w:rPr>
          <w:lang w:val="en-US"/>
        </w:rPr>
        <w:t>",</w:t>
      </w:r>
    </w:p>
    <w:p w14:paraId="0A98F30F" w14:textId="3AECD6F4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</w:t>
      </w:r>
      <w:r w:rsidRPr="007B53D1">
        <w:rPr>
          <w:lang w:val="en-US"/>
        </w:rPr>
        <w:t xml:space="preserve">   </w:t>
      </w:r>
      <w:r w:rsidRPr="00411C2A">
        <w:rPr>
          <w:lang w:val="en-US"/>
        </w:rPr>
        <w:t xml:space="preserve">  Birthday = new </w:t>
      </w:r>
      <w:proofErr w:type="gramStart"/>
      <w:r w:rsidRPr="00411C2A">
        <w:rPr>
          <w:lang w:val="en-US"/>
        </w:rPr>
        <w:t>DateTime(</w:t>
      </w:r>
      <w:proofErr w:type="gramEnd"/>
      <w:r w:rsidRPr="00411C2A">
        <w:rPr>
          <w:lang w:val="en-US"/>
        </w:rPr>
        <w:t>1990, 1, 1),</w:t>
      </w:r>
    </w:p>
    <w:p w14:paraId="28B13B47" w14:textId="436625F1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</w:t>
      </w:r>
      <w:r w:rsidRPr="007B53D1">
        <w:rPr>
          <w:lang w:val="en-US"/>
        </w:rPr>
        <w:t xml:space="preserve">    </w:t>
      </w:r>
      <w:r w:rsidRPr="00411C2A">
        <w:rPr>
          <w:lang w:val="en-US"/>
        </w:rPr>
        <w:t xml:space="preserve"> DriverLicense = "1234567890"</w:t>
      </w:r>
    </w:p>
    <w:p w14:paraId="323BC871" w14:textId="09BA0E1C" w:rsidR="00411C2A" w:rsidRPr="00411C2A" w:rsidRDefault="00411C2A" w:rsidP="00411C2A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 w:rsidRPr="00411C2A">
        <w:rPr>
          <w:lang w:val="en-US"/>
        </w:rPr>
        <w:t>};</w:t>
      </w:r>
    </w:p>
    <w:p w14:paraId="594DAAFB" w14:textId="77777777" w:rsidR="00411C2A" w:rsidRPr="00411C2A" w:rsidRDefault="00411C2A" w:rsidP="00411C2A">
      <w:pPr>
        <w:pStyle w:val="aff0"/>
        <w:rPr>
          <w:lang w:val="en-US"/>
        </w:rPr>
      </w:pPr>
    </w:p>
    <w:p w14:paraId="0AC218D5" w14:textId="472D7263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mockDriverService.Setup(s =&gt; </w:t>
      </w:r>
      <w:proofErr w:type="gramStart"/>
      <w:r w:rsidRPr="00411C2A">
        <w:rPr>
          <w:lang w:val="en-US"/>
        </w:rPr>
        <w:t>s.AddAsync</w:t>
      </w:r>
      <w:proofErr w:type="gramEnd"/>
      <w:r w:rsidRPr="00411C2A">
        <w:rPr>
          <w:lang w:val="en-US"/>
        </w:rPr>
        <w:t>(It.IsAny&lt;DriverDto&gt;())).Returns(Task.CompletedTask);</w:t>
      </w:r>
    </w:p>
    <w:p w14:paraId="533F55BB" w14:textId="77777777" w:rsidR="00411C2A" w:rsidRPr="00411C2A" w:rsidRDefault="00411C2A" w:rsidP="00411C2A">
      <w:pPr>
        <w:pStyle w:val="aff0"/>
        <w:rPr>
          <w:lang w:val="en-US"/>
        </w:rPr>
      </w:pPr>
    </w:p>
    <w:p w14:paraId="3FC8C32C" w14:textId="23B7A7C6" w:rsidR="00411C2A" w:rsidRPr="007B53D1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</w:t>
      </w:r>
      <w:r w:rsidRPr="007B53D1">
        <w:rPr>
          <w:lang w:val="en-US"/>
        </w:rPr>
        <w:t>// Act</w:t>
      </w:r>
    </w:p>
    <w:p w14:paraId="13F43977" w14:textId="127751C6" w:rsidR="00411C2A" w:rsidRPr="00411C2A" w:rsidRDefault="00411C2A" w:rsidP="00411C2A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 w:rsidRPr="00411C2A">
        <w:rPr>
          <w:lang w:val="en-US"/>
        </w:rPr>
        <w:t>await viewModel.SaveAsync();</w:t>
      </w:r>
    </w:p>
    <w:p w14:paraId="1B4D52D7" w14:textId="77777777" w:rsidR="00411C2A" w:rsidRPr="00411C2A" w:rsidRDefault="00411C2A" w:rsidP="00411C2A">
      <w:pPr>
        <w:pStyle w:val="aff0"/>
        <w:rPr>
          <w:lang w:val="en-US"/>
        </w:rPr>
      </w:pPr>
    </w:p>
    <w:p w14:paraId="006FB5F6" w14:textId="4F9B87EC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// Assert</w:t>
      </w:r>
    </w:p>
    <w:p w14:paraId="58A44627" w14:textId="4C56E823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mockDriverService.Verify(s =&gt; </w:t>
      </w:r>
      <w:proofErr w:type="gramStart"/>
      <w:r w:rsidRPr="00411C2A">
        <w:rPr>
          <w:lang w:val="en-US"/>
        </w:rPr>
        <w:t>s.AddAsync</w:t>
      </w:r>
      <w:proofErr w:type="gramEnd"/>
      <w:r w:rsidRPr="00411C2A">
        <w:rPr>
          <w:lang w:val="en-US"/>
        </w:rPr>
        <w:t>(It.Is&lt;DriverDto&gt;(d =&gt;</w:t>
      </w:r>
    </w:p>
    <w:p w14:paraId="31243151" w14:textId="5EF8D098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    d.Name == "</w:t>
      </w:r>
      <w:r w:rsidRPr="00411C2A">
        <w:t>Иван</w:t>
      </w:r>
      <w:r w:rsidRPr="00411C2A">
        <w:rPr>
          <w:lang w:val="en-US"/>
        </w:rPr>
        <w:t>" &amp;&amp;</w:t>
      </w:r>
    </w:p>
    <w:p w14:paraId="5484CBFD" w14:textId="212AE63C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    d.Surname == "</w:t>
      </w:r>
      <w:r w:rsidRPr="00411C2A">
        <w:t>Иванов</w:t>
      </w:r>
      <w:r w:rsidRPr="00411C2A">
        <w:rPr>
          <w:lang w:val="en-US"/>
        </w:rPr>
        <w:t>" &amp;&amp;</w:t>
      </w:r>
    </w:p>
    <w:p w14:paraId="05928168" w14:textId="0AE00796" w:rsidR="00411C2A" w:rsidRPr="00411C2A" w:rsidRDefault="00411C2A" w:rsidP="00411C2A">
      <w:pPr>
        <w:pStyle w:val="aff0"/>
        <w:rPr>
          <w:lang w:val="en-US"/>
        </w:rPr>
      </w:pPr>
      <w:r w:rsidRPr="00411C2A">
        <w:rPr>
          <w:lang w:val="en-US"/>
        </w:rPr>
        <w:t xml:space="preserve">        d.Birthday == new </w:t>
      </w:r>
      <w:proofErr w:type="gramStart"/>
      <w:r w:rsidRPr="00411C2A">
        <w:rPr>
          <w:lang w:val="en-US"/>
        </w:rPr>
        <w:t>DateTime(</w:t>
      </w:r>
      <w:proofErr w:type="gramEnd"/>
      <w:r w:rsidRPr="00411C2A">
        <w:rPr>
          <w:lang w:val="en-US"/>
        </w:rPr>
        <w:t>1990, 1, 1).Date &amp;&amp;</w:t>
      </w:r>
    </w:p>
    <w:p w14:paraId="607B13C0" w14:textId="61E408E0" w:rsidR="00411C2A" w:rsidRPr="00411C2A" w:rsidRDefault="00411C2A" w:rsidP="00411C2A">
      <w:pPr>
        <w:pStyle w:val="aff0"/>
      </w:pPr>
      <w:r w:rsidRPr="00411C2A">
        <w:rPr>
          <w:lang w:val="en-US"/>
        </w:rPr>
        <w:t xml:space="preserve">        </w:t>
      </w:r>
      <w:r w:rsidRPr="00411C2A">
        <w:t>d.DriverLicense == "1234567890"</w:t>
      </w:r>
    </w:p>
    <w:p w14:paraId="6CB18397" w14:textId="4B513B0B" w:rsidR="00411C2A" w:rsidRPr="00411C2A" w:rsidRDefault="00411C2A" w:rsidP="00411C2A">
      <w:pPr>
        <w:pStyle w:val="aff0"/>
      </w:pPr>
      <w:r w:rsidRPr="00411C2A">
        <w:t xml:space="preserve">   </w:t>
      </w:r>
      <w:r>
        <w:t xml:space="preserve"> </w:t>
      </w:r>
      <w:r w:rsidRPr="00411C2A">
        <w:t>)), Times.Once);</w:t>
      </w:r>
    </w:p>
    <w:p w14:paraId="59FDDDDE" w14:textId="3C1BA118" w:rsidR="00411C2A" w:rsidRPr="00411C2A" w:rsidRDefault="00411C2A" w:rsidP="00411C2A">
      <w:pPr>
        <w:pStyle w:val="aff0"/>
      </w:pPr>
      <w:r w:rsidRPr="00411C2A">
        <w:t>}</w:t>
      </w:r>
    </w:p>
    <w:p w14:paraId="51F3AC8E" w14:textId="383F3293" w:rsidR="004B36B5" w:rsidRPr="00BB22C1" w:rsidRDefault="008D14F3" w:rsidP="00A83FCD">
      <w:pPr>
        <w:pStyle w:val="a3"/>
      </w:pPr>
      <w:r>
        <w:t>В ходе проведения автоматизированного тестирования</w:t>
      </w:r>
      <w:r w:rsidR="00C12F16">
        <w:t xml:space="preserve"> результаты теста показали, что метод </w:t>
      </w:r>
      <w:r w:rsidR="00C12F16">
        <w:rPr>
          <w:lang w:val="en-US"/>
        </w:rPr>
        <w:t>SaveAsync</w:t>
      </w:r>
      <w:r w:rsidR="00C12F16">
        <w:t xml:space="preserve"> работает корректно. Изменений вносить не требуется.</w:t>
      </w:r>
    </w:p>
    <w:p w14:paraId="0C2FA7B2" w14:textId="77777777" w:rsidR="007B1296" w:rsidRDefault="00084431" w:rsidP="007B1296">
      <w:pPr>
        <w:pStyle w:val="2"/>
      </w:pPr>
      <w:bookmarkStart w:id="22" w:name="_Toc198114590"/>
      <w:bookmarkStart w:id="23" w:name="_Toc225781457"/>
      <w:r>
        <w:t>О</w:t>
      </w:r>
      <w:r w:rsidR="007B1296">
        <w:t xml:space="preserve">птимизация </w:t>
      </w:r>
      <w:r>
        <w:t xml:space="preserve">и рефакторинг </w:t>
      </w:r>
      <w:r w:rsidR="007B1296">
        <w:t>программного кода</w:t>
      </w:r>
      <w:bookmarkEnd w:id="22"/>
      <w:bookmarkEnd w:id="23"/>
    </w:p>
    <w:p w14:paraId="1B40FE8E" w14:textId="77777777" w:rsidR="004B36B5" w:rsidRDefault="004B36B5" w:rsidP="004B36B5">
      <w:pPr>
        <w:pStyle w:val="a3"/>
      </w:pPr>
      <w:r>
        <w:t xml:space="preserve">В ходе оптимизации были выявлены уязвимости, которые влияют на производительность. </w:t>
      </w:r>
    </w:p>
    <w:p w14:paraId="27724B7B" w14:textId="7264391E" w:rsidR="00A83FCD" w:rsidRDefault="004B36B5" w:rsidP="00A83FCD">
      <w:pPr>
        <w:pStyle w:val="a3"/>
      </w:pPr>
      <w:r>
        <w:t>Для отображения данных</w:t>
      </w:r>
      <w:r w:rsidR="00A83FCD">
        <w:t xml:space="preserve"> в выпадающих списках об автомобилях конкретного водителя используются методы </w:t>
      </w:r>
      <w:r w:rsidR="00A83FCD">
        <w:rPr>
          <w:lang w:val="en-US"/>
        </w:rPr>
        <w:t>LoadCulpritCars</w:t>
      </w:r>
      <w:r w:rsidR="00A83FCD" w:rsidRPr="00A83FCD">
        <w:t xml:space="preserve"> </w:t>
      </w:r>
      <w:r w:rsidR="00A83FCD">
        <w:t>и</w:t>
      </w:r>
      <w:r w:rsidR="00A83FCD" w:rsidRPr="00A83FCD">
        <w:t xml:space="preserve"> </w:t>
      </w:r>
      <w:r w:rsidR="00A83FCD">
        <w:rPr>
          <w:lang w:val="en-US"/>
        </w:rPr>
        <w:t>LoadVictimCars</w:t>
      </w:r>
      <w:r w:rsidR="00A83FCD">
        <w:t>. В обоих методах есть дублирующийся код, что излишне и может оказывать нагрузку на систему</w:t>
      </w:r>
      <w:r w:rsidR="00B24190" w:rsidRPr="00B24190">
        <w:t xml:space="preserve"> [4]</w:t>
      </w:r>
      <w:r>
        <w:t>.</w:t>
      </w:r>
      <w:r w:rsidR="00A83FCD">
        <w:t xml:space="preserve"> </w:t>
      </w:r>
    </w:p>
    <w:p w14:paraId="66C66282" w14:textId="77777777" w:rsidR="004B36B5" w:rsidRDefault="004B36B5" w:rsidP="00A83FCD">
      <w:pPr>
        <w:pStyle w:val="a3"/>
      </w:pPr>
      <w:r>
        <w:lastRenderedPageBreak/>
        <w:t xml:space="preserve">При </w:t>
      </w:r>
      <w:r w:rsidR="00A83FCD">
        <w:t>загрузке всех автомобилей в выпадающий список</w:t>
      </w:r>
      <w:r>
        <w:t xml:space="preserve"> используется код, представленный листингом 15.</w:t>
      </w:r>
    </w:p>
    <w:p w14:paraId="63BDF13D" w14:textId="2FF7B01A" w:rsidR="004B36B5" w:rsidRPr="00F16146" w:rsidRDefault="004B36B5" w:rsidP="00A83FCD">
      <w:pPr>
        <w:pStyle w:val="aff2"/>
      </w:pPr>
      <w:r>
        <w:t xml:space="preserve">Листинг 15 – Фрагмент кода обработки </w:t>
      </w:r>
      <w:r w:rsidR="00411C2A">
        <w:t>загрузки ТС с дублированием кода</w:t>
      </w:r>
    </w:p>
    <w:p w14:paraId="08DC8D1A" w14:textId="77777777" w:rsidR="00A83FCD" w:rsidRPr="007B53D1" w:rsidRDefault="00A83FCD" w:rsidP="00A83FCD">
      <w:pPr>
        <w:pStyle w:val="aff0"/>
      </w:pPr>
      <w:r w:rsidRPr="00544C90">
        <w:rPr>
          <w:lang w:val="en-US"/>
        </w:rPr>
        <w:t>private</w:t>
      </w:r>
      <w:r w:rsidRPr="007B53D1">
        <w:t xml:space="preserve"> </w:t>
      </w:r>
      <w:r w:rsidRPr="00544C90">
        <w:rPr>
          <w:lang w:val="en-US"/>
        </w:rPr>
        <w:t>async</w:t>
      </w:r>
      <w:r w:rsidRPr="007B53D1">
        <w:t xml:space="preserve"> </w:t>
      </w:r>
      <w:r w:rsidRPr="00544C90">
        <w:rPr>
          <w:lang w:val="en-US"/>
        </w:rPr>
        <w:t>void</w:t>
      </w:r>
      <w:r w:rsidRPr="007B53D1">
        <w:t xml:space="preserve"> </w:t>
      </w:r>
      <w:proofErr w:type="gramStart"/>
      <w:r w:rsidRPr="00544C90">
        <w:rPr>
          <w:lang w:val="en-US"/>
        </w:rPr>
        <w:t>LoadCulpritCars</w:t>
      </w:r>
      <w:r w:rsidRPr="007B53D1">
        <w:t>(</w:t>
      </w:r>
      <w:proofErr w:type="gramEnd"/>
      <w:r w:rsidRPr="007B53D1">
        <w:t>)</w:t>
      </w:r>
    </w:p>
    <w:p w14:paraId="101DCD0E" w14:textId="77777777" w:rsidR="00A83FCD" w:rsidRDefault="00A83FCD" w:rsidP="00A83FCD">
      <w:pPr>
        <w:pStyle w:val="aff0"/>
      </w:pPr>
      <w:r w:rsidRPr="007B53D1">
        <w:t>{</w:t>
      </w:r>
    </w:p>
    <w:p w14:paraId="147766EE" w14:textId="7D481733" w:rsidR="00411C2A" w:rsidRPr="00411C2A" w:rsidRDefault="00411C2A" w:rsidP="00A83FCD">
      <w:pPr>
        <w:pStyle w:val="aff0"/>
      </w:pPr>
      <w:r w:rsidRPr="00411C2A">
        <w:t xml:space="preserve">    // </w:t>
      </w:r>
      <w:r>
        <w:t xml:space="preserve">Проверка водителя на </w:t>
      </w:r>
      <w:r>
        <w:rPr>
          <w:lang w:val="en-US"/>
        </w:rPr>
        <w:t>null</w:t>
      </w:r>
      <w:r w:rsidRPr="00411C2A">
        <w:t xml:space="preserve"> </w:t>
      </w:r>
      <w:r>
        <w:t>значение</w:t>
      </w:r>
    </w:p>
    <w:p w14:paraId="3C6CB847" w14:textId="0D6C485B" w:rsidR="00A83FCD" w:rsidRPr="007B53D1" w:rsidRDefault="00A83FCD" w:rsidP="00A83FCD">
      <w:pPr>
        <w:pStyle w:val="aff0"/>
        <w:rPr>
          <w:lang w:val="en-US"/>
        </w:rPr>
      </w:pPr>
      <w:r w:rsidRPr="00411C2A">
        <w:t xml:space="preserve">    </w:t>
      </w:r>
      <w:r w:rsidRPr="00544C90">
        <w:rPr>
          <w:lang w:val="en-US"/>
        </w:rPr>
        <w:t>if (SelectedCulprit == null) return;</w:t>
      </w:r>
    </w:p>
    <w:p w14:paraId="682A8E52" w14:textId="77777777" w:rsidR="00411C2A" w:rsidRPr="007B53D1" w:rsidRDefault="00411C2A" w:rsidP="00411C2A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</w:p>
    <w:p w14:paraId="07712174" w14:textId="2C06681F" w:rsidR="00411C2A" w:rsidRPr="007B53D1" w:rsidRDefault="00411C2A" w:rsidP="00A83FCD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>
        <w:rPr>
          <w:lang w:val="en-US"/>
        </w:rPr>
        <w:t>//</w:t>
      </w:r>
      <w:r w:rsidRPr="007B53D1">
        <w:rPr>
          <w:lang w:val="en-US"/>
        </w:rPr>
        <w:t xml:space="preserve"> </w:t>
      </w:r>
      <w:r>
        <w:t>Получение</w:t>
      </w:r>
      <w:r w:rsidRPr="007B53D1">
        <w:rPr>
          <w:lang w:val="en-US"/>
        </w:rPr>
        <w:t xml:space="preserve"> </w:t>
      </w:r>
      <w:r>
        <w:t>всех</w:t>
      </w:r>
      <w:r w:rsidRPr="007B53D1">
        <w:rPr>
          <w:lang w:val="en-US"/>
        </w:rPr>
        <w:t xml:space="preserve"> </w:t>
      </w:r>
      <w:r>
        <w:t>автомобилей</w:t>
      </w:r>
    </w:p>
    <w:p w14:paraId="31E65808" w14:textId="77777777" w:rsidR="00A83FCD" w:rsidRPr="007B53D1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var cars = await _</w:t>
      </w:r>
      <w:proofErr w:type="gramStart"/>
      <w:r w:rsidRPr="00544C90">
        <w:rPr>
          <w:lang w:val="en-US"/>
        </w:rPr>
        <w:t>dataService.CarService.GetAllAsync</w:t>
      </w:r>
      <w:proofErr w:type="gramEnd"/>
      <w:r w:rsidRPr="00544C90">
        <w:rPr>
          <w:lang w:val="en-US"/>
        </w:rPr>
        <w:t>();</w:t>
      </w:r>
    </w:p>
    <w:p w14:paraId="0E198352" w14:textId="77777777" w:rsidR="00411C2A" w:rsidRPr="007B53D1" w:rsidRDefault="00411C2A" w:rsidP="00A83FCD">
      <w:pPr>
        <w:pStyle w:val="aff0"/>
        <w:rPr>
          <w:lang w:val="en-US"/>
        </w:rPr>
      </w:pPr>
    </w:p>
    <w:p w14:paraId="360F80E6" w14:textId="426CD49E" w:rsidR="00411C2A" w:rsidRPr="007B53D1" w:rsidRDefault="00411C2A" w:rsidP="00A83FCD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>
        <w:rPr>
          <w:lang w:val="en-US"/>
        </w:rPr>
        <w:t>//</w:t>
      </w:r>
      <w:r w:rsidRPr="007B53D1">
        <w:rPr>
          <w:lang w:val="en-US"/>
        </w:rPr>
        <w:t xml:space="preserve"> </w:t>
      </w:r>
      <w:r>
        <w:t>Сортировка</w:t>
      </w:r>
      <w:r w:rsidRPr="007B53D1">
        <w:rPr>
          <w:lang w:val="en-US"/>
        </w:rPr>
        <w:t xml:space="preserve"> </w:t>
      </w:r>
      <w:r>
        <w:t>ТС</w:t>
      </w:r>
    </w:p>
    <w:p w14:paraId="6CCBF562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if (</w:t>
      </w:r>
      <w:proofErr w:type="gramStart"/>
      <w:r w:rsidRPr="00544C90">
        <w:rPr>
          <w:lang w:val="en-US"/>
        </w:rPr>
        <w:t>cars !</w:t>
      </w:r>
      <w:proofErr w:type="gramEnd"/>
      <w:r w:rsidRPr="00544C90">
        <w:rPr>
          <w:lang w:val="en-US"/>
        </w:rPr>
        <w:t>= null)</w:t>
      </w:r>
    </w:p>
    <w:p w14:paraId="67919F91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{</w:t>
      </w:r>
    </w:p>
    <w:p w14:paraId="58A37E54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    CulpritCars = </w:t>
      </w:r>
      <w:proofErr w:type="gramStart"/>
      <w:r w:rsidRPr="00544C90">
        <w:rPr>
          <w:lang w:val="en-US"/>
        </w:rPr>
        <w:t>cars.Where</w:t>
      </w:r>
      <w:proofErr w:type="gramEnd"/>
      <w:r w:rsidRPr="00544C90">
        <w:rPr>
          <w:lang w:val="en-US"/>
        </w:rPr>
        <w:t>(c =&gt; c.DriverId == SelectedCulprit.Id).ToList();</w:t>
      </w:r>
    </w:p>
    <w:p w14:paraId="133231A3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}</w:t>
      </w:r>
    </w:p>
    <w:p w14:paraId="2BF35A36" w14:textId="0E208D73" w:rsidR="00A83FCD" w:rsidRPr="00741137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>}</w:t>
      </w:r>
    </w:p>
    <w:p w14:paraId="31D8A69B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private async void </w:t>
      </w:r>
      <w:proofErr w:type="gramStart"/>
      <w:r w:rsidRPr="00544C90">
        <w:rPr>
          <w:lang w:val="en-US"/>
        </w:rPr>
        <w:t>LoadVictimCars(</w:t>
      </w:r>
      <w:proofErr w:type="gramEnd"/>
      <w:r w:rsidRPr="00544C90">
        <w:rPr>
          <w:lang w:val="en-US"/>
        </w:rPr>
        <w:t>)</w:t>
      </w:r>
    </w:p>
    <w:p w14:paraId="5F7C4BBE" w14:textId="77777777" w:rsidR="00A83FCD" w:rsidRPr="007B53D1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>{</w:t>
      </w:r>
    </w:p>
    <w:p w14:paraId="4D948515" w14:textId="2D551437" w:rsidR="00411C2A" w:rsidRPr="007B53D1" w:rsidRDefault="00411C2A" w:rsidP="00A83FCD">
      <w:pPr>
        <w:pStyle w:val="aff0"/>
        <w:rPr>
          <w:lang w:val="en-US"/>
        </w:rPr>
      </w:pPr>
      <w:r w:rsidRPr="007B53D1">
        <w:rPr>
          <w:lang w:val="en-US"/>
        </w:rPr>
        <w:t xml:space="preserve">    // </w:t>
      </w:r>
      <w:r>
        <w:t>Проверка</w:t>
      </w:r>
      <w:r w:rsidRPr="007B53D1">
        <w:rPr>
          <w:lang w:val="en-US"/>
        </w:rPr>
        <w:t xml:space="preserve"> </w:t>
      </w:r>
      <w:r>
        <w:t>водителя</w:t>
      </w:r>
      <w:r w:rsidRPr="007B53D1">
        <w:rPr>
          <w:lang w:val="en-US"/>
        </w:rPr>
        <w:t xml:space="preserve"> </w:t>
      </w:r>
      <w:r>
        <w:t>на</w:t>
      </w:r>
      <w:r w:rsidRPr="007B53D1">
        <w:rPr>
          <w:lang w:val="en-US"/>
        </w:rPr>
        <w:t xml:space="preserve"> </w:t>
      </w:r>
      <w:r>
        <w:rPr>
          <w:lang w:val="en-US"/>
        </w:rPr>
        <w:t>null</w:t>
      </w:r>
      <w:r w:rsidRPr="007B53D1">
        <w:rPr>
          <w:lang w:val="en-US"/>
        </w:rPr>
        <w:t xml:space="preserve"> </w:t>
      </w:r>
      <w:r>
        <w:t>значение</w:t>
      </w:r>
    </w:p>
    <w:p w14:paraId="3E72A425" w14:textId="77777777" w:rsidR="00A83FCD" w:rsidRPr="00544C90" w:rsidRDefault="00A83FCD" w:rsidP="00A83FCD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 w:rsidRPr="00544C90">
        <w:rPr>
          <w:lang w:val="en-US"/>
        </w:rPr>
        <w:t>if (SelectedVictim == null) return;</w:t>
      </w:r>
    </w:p>
    <w:p w14:paraId="4F0FFD67" w14:textId="77777777" w:rsidR="00A83FCD" w:rsidRPr="007B53D1" w:rsidRDefault="00A83FCD" w:rsidP="00A83FCD">
      <w:pPr>
        <w:pStyle w:val="aff0"/>
        <w:rPr>
          <w:lang w:val="en-US"/>
        </w:rPr>
      </w:pPr>
    </w:p>
    <w:p w14:paraId="21FADD68" w14:textId="37B1484C" w:rsidR="00411C2A" w:rsidRPr="007B53D1" w:rsidRDefault="00411C2A" w:rsidP="00A83FCD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>
        <w:rPr>
          <w:lang w:val="en-US"/>
        </w:rPr>
        <w:t>//</w:t>
      </w:r>
      <w:r w:rsidRPr="007B53D1">
        <w:rPr>
          <w:lang w:val="en-US"/>
        </w:rPr>
        <w:t xml:space="preserve"> </w:t>
      </w:r>
      <w:r>
        <w:t>Получение</w:t>
      </w:r>
      <w:r w:rsidRPr="007B53D1">
        <w:rPr>
          <w:lang w:val="en-US"/>
        </w:rPr>
        <w:t xml:space="preserve"> </w:t>
      </w:r>
      <w:r>
        <w:t>всех</w:t>
      </w:r>
      <w:r w:rsidRPr="007B53D1">
        <w:rPr>
          <w:lang w:val="en-US"/>
        </w:rPr>
        <w:t xml:space="preserve"> </w:t>
      </w:r>
      <w:r>
        <w:t>автомобилей</w:t>
      </w:r>
    </w:p>
    <w:p w14:paraId="63658675" w14:textId="77777777" w:rsidR="00411C2A" w:rsidRPr="007B53D1" w:rsidRDefault="00A83FCD" w:rsidP="00411C2A">
      <w:pPr>
        <w:pStyle w:val="aff0"/>
        <w:rPr>
          <w:lang w:val="en-US"/>
        </w:rPr>
      </w:pPr>
      <w:r w:rsidRPr="00544C90">
        <w:rPr>
          <w:lang w:val="en-US"/>
        </w:rPr>
        <w:t xml:space="preserve">    var cars = await _</w:t>
      </w:r>
      <w:proofErr w:type="gramStart"/>
      <w:r w:rsidRPr="00544C90">
        <w:rPr>
          <w:lang w:val="en-US"/>
        </w:rPr>
        <w:t>dataService.CarService.GetAllAsync</w:t>
      </w:r>
      <w:proofErr w:type="gramEnd"/>
      <w:r w:rsidRPr="00544C90">
        <w:rPr>
          <w:lang w:val="en-US"/>
        </w:rPr>
        <w:t>();</w:t>
      </w:r>
    </w:p>
    <w:p w14:paraId="4AB2CA1D" w14:textId="77777777" w:rsidR="00411C2A" w:rsidRPr="007B53D1" w:rsidRDefault="00411C2A" w:rsidP="00411C2A">
      <w:pPr>
        <w:pStyle w:val="aff0"/>
        <w:rPr>
          <w:lang w:val="en-US"/>
        </w:rPr>
      </w:pPr>
    </w:p>
    <w:p w14:paraId="337929B7" w14:textId="7222B38C" w:rsidR="00A83FCD" w:rsidRPr="007B53D1" w:rsidRDefault="00411C2A" w:rsidP="00A83FCD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>
        <w:rPr>
          <w:lang w:val="en-US"/>
        </w:rPr>
        <w:t>//</w:t>
      </w:r>
      <w:r w:rsidRPr="007B53D1">
        <w:rPr>
          <w:lang w:val="en-US"/>
        </w:rPr>
        <w:t xml:space="preserve"> </w:t>
      </w:r>
      <w:r>
        <w:t>Сортировка</w:t>
      </w:r>
      <w:r w:rsidRPr="007B53D1">
        <w:rPr>
          <w:lang w:val="en-US"/>
        </w:rPr>
        <w:t xml:space="preserve"> </w:t>
      </w:r>
      <w:r>
        <w:t>ТС</w:t>
      </w:r>
    </w:p>
    <w:p w14:paraId="4A422E64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if (</w:t>
      </w:r>
      <w:proofErr w:type="gramStart"/>
      <w:r w:rsidRPr="00544C90">
        <w:rPr>
          <w:lang w:val="en-US"/>
        </w:rPr>
        <w:t>cars !</w:t>
      </w:r>
      <w:proofErr w:type="gramEnd"/>
      <w:r w:rsidRPr="00544C90">
        <w:rPr>
          <w:lang w:val="en-US"/>
        </w:rPr>
        <w:t>= null)</w:t>
      </w:r>
    </w:p>
    <w:p w14:paraId="67FA9528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{</w:t>
      </w:r>
    </w:p>
    <w:p w14:paraId="13390FC7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    VictimCars = </w:t>
      </w:r>
      <w:proofErr w:type="gramStart"/>
      <w:r w:rsidRPr="00544C90">
        <w:rPr>
          <w:lang w:val="en-US"/>
        </w:rPr>
        <w:t>cars.Where</w:t>
      </w:r>
      <w:proofErr w:type="gramEnd"/>
      <w:r w:rsidRPr="00544C90">
        <w:rPr>
          <w:lang w:val="en-US"/>
        </w:rPr>
        <w:t>(c =&gt; c.DriverId == SelectedVictim.Id).ToList();</w:t>
      </w:r>
    </w:p>
    <w:p w14:paraId="0F1EFC85" w14:textId="77777777" w:rsidR="00A83FCD" w:rsidRPr="00A83FCD" w:rsidRDefault="00A83FCD" w:rsidP="00A83FCD">
      <w:pPr>
        <w:pStyle w:val="aff0"/>
      </w:pPr>
      <w:r w:rsidRPr="00544C90">
        <w:rPr>
          <w:lang w:val="en-US"/>
        </w:rPr>
        <w:t xml:space="preserve">    </w:t>
      </w:r>
      <w:r w:rsidRPr="00A83FCD">
        <w:t>}</w:t>
      </w:r>
    </w:p>
    <w:p w14:paraId="32CA28C6" w14:textId="77777777" w:rsidR="004B36B5" w:rsidRPr="00A83FCD" w:rsidRDefault="00A83FCD" w:rsidP="00A83FCD">
      <w:pPr>
        <w:pStyle w:val="aff0"/>
      </w:pPr>
      <w:r w:rsidRPr="00A83FCD">
        <w:t>}</w:t>
      </w:r>
    </w:p>
    <w:p w14:paraId="108AFF16" w14:textId="7A706666" w:rsidR="004B36B5" w:rsidRPr="00411C2A" w:rsidRDefault="004B36B5" w:rsidP="00A83FCD">
      <w:pPr>
        <w:pStyle w:val="a3"/>
      </w:pPr>
      <w:r w:rsidRPr="00411C2A">
        <w:t xml:space="preserve">Для оптимизации данного кода следует разработать и использовать </w:t>
      </w:r>
      <w:r w:rsidR="00411C2A" w:rsidRPr="00411C2A">
        <w:t xml:space="preserve">отдельный </w:t>
      </w:r>
      <w:r w:rsidR="00411C2A" w:rsidRPr="00570506">
        <w:t>метод</w:t>
      </w:r>
      <w:r w:rsidR="00856B21">
        <w:t xml:space="preserve"> </w:t>
      </w:r>
      <w:r w:rsidR="00856B21" w:rsidRPr="00A83FCD">
        <w:rPr>
          <w:lang w:val="en-US"/>
        </w:rPr>
        <w:t>LoadDriverCars</w:t>
      </w:r>
      <w:r w:rsidRPr="00411C2A">
        <w:t>, код представлен листингом 16.</w:t>
      </w:r>
    </w:p>
    <w:p w14:paraId="3F68A996" w14:textId="16B7936F" w:rsidR="004B36B5" w:rsidRPr="00A83FCD" w:rsidRDefault="004B36B5" w:rsidP="00A83FCD">
      <w:pPr>
        <w:pStyle w:val="aff2"/>
      </w:pPr>
      <w:r w:rsidRPr="00411C2A">
        <w:t xml:space="preserve">Листинг 16 – Код </w:t>
      </w:r>
      <w:r w:rsidRPr="00570506">
        <w:t>метод</w:t>
      </w:r>
      <w:r w:rsidR="00570506">
        <w:t>а</w:t>
      </w:r>
      <w:r w:rsidRPr="00411C2A">
        <w:t xml:space="preserve"> </w:t>
      </w:r>
      <w:r w:rsidR="00411C2A">
        <w:t>загрузки автомобилей</w:t>
      </w:r>
      <w:r w:rsidR="00856B21">
        <w:t xml:space="preserve"> </w:t>
      </w:r>
      <w:r w:rsidR="00856B21" w:rsidRPr="00A83FCD">
        <w:rPr>
          <w:lang w:val="en-US"/>
        </w:rPr>
        <w:t>LoadDriverCars</w:t>
      </w:r>
    </w:p>
    <w:p w14:paraId="678B712B" w14:textId="761E939B" w:rsidR="008B57EE" w:rsidRPr="008B57EE" w:rsidRDefault="008B57EE" w:rsidP="00A83FCD">
      <w:pPr>
        <w:pStyle w:val="aff0"/>
      </w:pPr>
      <w:r w:rsidRPr="008B57EE">
        <w:t xml:space="preserve">// </w:t>
      </w:r>
      <w:r>
        <w:t>Универсальный</w:t>
      </w:r>
      <w:r w:rsidRPr="008B57EE">
        <w:t xml:space="preserve"> </w:t>
      </w:r>
      <w:r>
        <w:t>метод</w:t>
      </w:r>
      <w:r w:rsidRPr="008B57EE">
        <w:t xml:space="preserve"> </w:t>
      </w:r>
      <w:r>
        <w:t>получения</w:t>
      </w:r>
      <w:r w:rsidRPr="008B57EE">
        <w:t xml:space="preserve"> </w:t>
      </w:r>
      <w:r>
        <w:t>нужных</w:t>
      </w:r>
      <w:r w:rsidRPr="008B57EE">
        <w:t xml:space="preserve"> </w:t>
      </w:r>
      <w:r>
        <w:t>авто с сортировкой</w:t>
      </w:r>
    </w:p>
    <w:p w14:paraId="2D3EBAFB" w14:textId="4DC70804" w:rsidR="00A83FCD" w:rsidRPr="00A83FCD" w:rsidRDefault="00A83FCD" w:rsidP="00A83FCD">
      <w:pPr>
        <w:pStyle w:val="aff0"/>
        <w:rPr>
          <w:lang w:val="en-US"/>
        </w:rPr>
      </w:pPr>
      <w:r w:rsidRPr="00A83FCD">
        <w:rPr>
          <w:lang w:val="en-US"/>
        </w:rPr>
        <w:t xml:space="preserve">private async Task&lt;List&lt;CarDto&gt;&gt; </w:t>
      </w:r>
      <w:proofErr w:type="gramStart"/>
      <w:r w:rsidRPr="00A83FCD">
        <w:rPr>
          <w:lang w:val="en-US"/>
        </w:rPr>
        <w:t>LoadDriverCars(</w:t>
      </w:r>
      <w:proofErr w:type="gramEnd"/>
      <w:r w:rsidRPr="00A83FCD">
        <w:rPr>
          <w:lang w:val="en-US"/>
        </w:rPr>
        <w:t>int? driverId){</w:t>
      </w:r>
    </w:p>
    <w:p w14:paraId="5882A178" w14:textId="7F14E7B5" w:rsidR="00411C2A" w:rsidRPr="007B53D1" w:rsidRDefault="00A83FCD" w:rsidP="00A83FCD">
      <w:pPr>
        <w:pStyle w:val="aff0"/>
        <w:rPr>
          <w:lang w:val="en-US"/>
        </w:rPr>
      </w:pPr>
      <w:r w:rsidRPr="00A83FCD">
        <w:rPr>
          <w:lang w:val="en-US"/>
        </w:rPr>
        <w:t xml:space="preserve">    </w:t>
      </w:r>
      <w:r w:rsidRPr="00544C90">
        <w:rPr>
          <w:lang w:val="en-US"/>
        </w:rPr>
        <w:t>if (driverId == null) return new List&lt;CarDto</w:t>
      </w:r>
      <w:proofErr w:type="gramStart"/>
      <w:r w:rsidRPr="00544C90">
        <w:rPr>
          <w:lang w:val="en-US"/>
        </w:rPr>
        <w:t>&gt;(</w:t>
      </w:r>
      <w:proofErr w:type="gramEnd"/>
      <w:r w:rsidRPr="00544C90">
        <w:rPr>
          <w:lang w:val="en-US"/>
        </w:rPr>
        <w:t>);</w:t>
      </w:r>
    </w:p>
    <w:p w14:paraId="7B36977A" w14:textId="074A7068" w:rsidR="008B57EE" w:rsidRPr="007B53D1" w:rsidRDefault="008B57EE" w:rsidP="00A83FCD">
      <w:pPr>
        <w:pStyle w:val="aff0"/>
        <w:rPr>
          <w:lang w:val="en-US"/>
        </w:rPr>
      </w:pPr>
      <w:r w:rsidRPr="007B53D1">
        <w:rPr>
          <w:lang w:val="en-US"/>
        </w:rPr>
        <w:t xml:space="preserve">    // </w:t>
      </w:r>
      <w:r>
        <w:t>Получение</w:t>
      </w:r>
      <w:r w:rsidRPr="007B53D1">
        <w:rPr>
          <w:lang w:val="en-US"/>
        </w:rPr>
        <w:t xml:space="preserve"> </w:t>
      </w:r>
      <w:r>
        <w:t>и</w:t>
      </w:r>
      <w:r w:rsidRPr="007B53D1">
        <w:rPr>
          <w:lang w:val="en-US"/>
        </w:rPr>
        <w:t xml:space="preserve"> </w:t>
      </w:r>
      <w:r>
        <w:t>сортировка</w:t>
      </w:r>
      <w:r w:rsidRPr="007B53D1">
        <w:rPr>
          <w:lang w:val="en-US"/>
        </w:rPr>
        <w:t xml:space="preserve"> </w:t>
      </w:r>
      <w:r>
        <w:t>всех</w:t>
      </w:r>
      <w:r w:rsidRPr="007B53D1">
        <w:rPr>
          <w:lang w:val="en-US"/>
        </w:rPr>
        <w:t xml:space="preserve"> </w:t>
      </w:r>
      <w:r>
        <w:t>авто</w:t>
      </w:r>
    </w:p>
    <w:p w14:paraId="3ECF26B9" w14:textId="77777777" w:rsidR="00A83FCD" w:rsidRPr="00544C90" w:rsidRDefault="00A83FCD" w:rsidP="00A83FCD">
      <w:pPr>
        <w:pStyle w:val="aff0"/>
        <w:rPr>
          <w:lang w:val="en-US"/>
        </w:rPr>
      </w:pPr>
      <w:r w:rsidRPr="007B53D1">
        <w:rPr>
          <w:lang w:val="en-US"/>
        </w:rPr>
        <w:lastRenderedPageBreak/>
        <w:t xml:space="preserve">    </w:t>
      </w:r>
      <w:r w:rsidRPr="00544C90">
        <w:rPr>
          <w:lang w:val="en-US"/>
        </w:rPr>
        <w:t>var cars = await _</w:t>
      </w:r>
      <w:proofErr w:type="gramStart"/>
      <w:r w:rsidRPr="00544C90">
        <w:rPr>
          <w:lang w:val="en-US"/>
        </w:rPr>
        <w:t>dataService.CarService.GetAllAsync</w:t>
      </w:r>
      <w:proofErr w:type="gramEnd"/>
      <w:r w:rsidRPr="00544C90">
        <w:rPr>
          <w:lang w:val="en-US"/>
        </w:rPr>
        <w:t>();</w:t>
      </w:r>
    </w:p>
    <w:p w14:paraId="2C0D5236" w14:textId="77777777" w:rsidR="00A83FCD" w:rsidRPr="00544C90" w:rsidRDefault="00A83FCD" w:rsidP="00A83FCD">
      <w:pPr>
        <w:pStyle w:val="aff0"/>
        <w:rPr>
          <w:lang w:val="en-US"/>
        </w:rPr>
      </w:pPr>
      <w:r w:rsidRPr="00544C90">
        <w:rPr>
          <w:lang w:val="en-US"/>
        </w:rPr>
        <w:t xml:space="preserve">    return cars</w:t>
      </w:r>
      <w:proofErr w:type="gramStart"/>
      <w:r w:rsidRPr="00544C90">
        <w:rPr>
          <w:lang w:val="en-US"/>
        </w:rPr>
        <w:t>?.Where</w:t>
      </w:r>
      <w:proofErr w:type="gramEnd"/>
      <w:r w:rsidRPr="00544C90">
        <w:rPr>
          <w:lang w:val="en-US"/>
        </w:rPr>
        <w:t>(c =&gt; c.DriverId == driverId).ToList() ?? new List&lt;CarDto&gt;();</w:t>
      </w:r>
    </w:p>
    <w:p w14:paraId="57B44491" w14:textId="6E31D9FF" w:rsidR="004B36B5" w:rsidRPr="00A83FCD" w:rsidRDefault="00A83FCD" w:rsidP="00570506">
      <w:pPr>
        <w:pStyle w:val="aff0"/>
      </w:pPr>
      <w:r w:rsidRPr="0039451A">
        <w:t>}</w:t>
      </w:r>
    </w:p>
    <w:p w14:paraId="39B74572" w14:textId="77777777" w:rsidR="004B36B5" w:rsidRDefault="004B36B5" w:rsidP="00A83FCD">
      <w:pPr>
        <w:pStyle w:val="a3"/>
      </w:pPr>
      <w:r w:rsidRPr="00AB7603">
        <w:t>Также</w:t>
      </w:r>
      <w:r>
        <w:t xml:space="preserve"> в ходе рефакторинга было обнаружено несоответствие возвращаемых типов данных и названий у метод</w:t>
      </w:r>
      <w:r w:rsidR="00293AB7">
        <w:t>а</w:t>
      </w:r>
      <w:r>
        <w:t xml:space="preserve"> </w:t>
      </w:r>
      <w:r w:rsidR="00293AB7">
        <w:rPr>
          <w:lang w:val="en-US"/>
        </w:rPr>
        <w:t>Save</w:t>
      </w:r>
      <w:r w:rsidRPr="004C24DF">
        <w:t xml:space="preserve"> </w:t>
      </w:r>
      <w:r w:rsidR="00293AB7">
        <w:t xml:space="preserve">в </w:t>
      </w:r>
      <w:r w:rsidR="00293AB7">
        <w:rPr>
          <w:lang w:val="en-US"/>
        </w:rPr>
        <w:t>AddCarViewModel</w:t>
      </w:r>
      <w:r>
        <w:t xml:space="preserve">. При использованиях асинхронного кода в разрабатываемых методах </w:t>
      </w:r>
      <w:r w:rsidR="00293AB7">
        <w:t>сохранения</w:t>
      </w:r>
      <w:r>
        <w:t xml:space="preserve"> были использованы синхронные вызовы, сигнатура данных методов была изменена для асинхронных вызовов. Код всех изменений после оптимизации и рефакторинга представлен в листинге 17</w:t>
      </w:r>
    </w:p>
    <w:p w14:paraId="46EFE6ED" w14:textId="2EE9AEFA" w:rsidR="004B36B5" w:rsidRPr="00F16146" w:rsidRDefault="004B36B5" w:rsidP="00A83FCD">
      <w:pPr>
        <w:pStyle w:val="aff2"/>
      </w:pPr>
      <w:r>
        <w:t xml:space="preserve">Листинг 17 – </w:t>
      </w:r>
      <w:r w:rsidR="00856B21">
        <w:t>Код метода</w:t>
      </w:r>
      <w:r w:rsidRPr="008B57EE">
        <w:t xml:space="preserve"> </w:t>
      </w:r>
      <w:r w:rsidR="008B57EE" w:rsidRPr="008B57EE">
        <w:t xml:space="preserve">сохранения </w:t>
      </w:r>
      <w:r w:rsidR="00BA1814" w:rsidRPr="00544C90">
        <w:rPr>
          <w:lang w:val="en-US"/>
        </w:rPr>
        <w:t>SaveAsync</w:t>
      </w:r>
      <w:r w:rsidR="00BA1814" w:rsidRPr="008B57EE">
        <w:t xml:space="preserve"> </w:t>
      </w:r>
      <w:r w:rsidRPr="008B57EE">
        <w:t>с исправлениями</w:t>
      </w:r>
    </w:p>
    <w:p w14:paraId="7C7AFAFE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>[RelayCommand]</w:t>
      </w:r>
    </w:p>
    <w:p w14:paraId="14FBEDDE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private async Task </w:t>
      </w:r>
      <w:proofErr w:type="gramStart"/>
      <w:r w:rsidRPr="00544C90">
        <w:rPr>
          <w:lang w:val="en-US"/>
        </w:rPr>
        <w:t>SaveAsync(</w:t>
      </w:r>
      <w:proofErr w:type="gramEnd"/>
      <w:r w:rsidRPr="00544C90">
        <w:rPr>
          <w:lang w:val="en-US"/>
        </w:rPr>
        <w:t>)</w:t>
      </w:r>
    </w:p>
    <w:p w14:paraId="1FE12069" w14:textId="77777777" w:rsidR="00293AB7" w:rsidRPr="00AC38A1" w:rsidRDefault="00293AB7" w:rsidP="00293AB7">
      <w:pPr>
        <w:pStyle w:val="aff0"/>
      </w:pPr>
      <w:r w:rsidRPr="00AC38A1">
        <w:t>{</w:t>
      </w:r>
    </w:p>
    <w:p w14:paraId="7AEE991A" w14:textId="64601112" w:rsidR="008B57EE" w:rsidRPr="008B57EE" w:rsidRDefault="008B57EE" w:rsidP="00293AB7">
      <w:pPr>
        <w:pStyle w:val="aff0"/>
      </w:pPr>
      <w:r w:rsidRPr="00AC38A1">
        <w:t xml:space="preserve">    </w:t>
      </w:r>
      <w:r w:rsidRPr="008B57EE">
        <w:t xml:space="preserve">// </w:t>
      </w:r>
      <w:r>
        <w:t xml:space="preserve">Проверка всех полей на </w:t>
      </w:r>
      <w:r>
        <w:rPr>
          <w:lang w:val="en-US"/>
        </w:rPr>
        <w:t>null</w:t>
      </w:r>
      <w:r w:rsidRPr="008B57EE">
        <w:t xml:space="preserve"> </w:t>
      </w:r>
      <w:r>
        <w:t>значения</w:t>
      </w:r>
    </w:p>
    <w:p w14:paraId="1AA52FEB" w14:textId="77777777" w:rsidR="00293AB7" w:rsidRPr="00544C90" w:rsidRDefault="00293AB7" w:rsidP="00293AB7">
      <w:pPr>
        <w:pStyle w:val="aff0"/>
        <w:rPr>
          <w:lang w:val="en-US"/>
        </w:rPr>
      </w:pPr>
      <w:r w:rsidRPr="008B57EE">
        <w:t xml:space="preserve">    </w:t>
      </w:r>
      <w:r w:rsidRPr="00544C90">
        <w:rPr>
          <w:lang w:val="en-US"/>
        </w:rPr>
        <w:t>if (</w:t>
      </w:r>
      <w:proofErr w:type="gramStart"/>
      <w:r w:rsidRPr="00544C90">
        <w:rPr>
          <w:lang w:val="en-US"/>
        </w:rPr>
        <w:t>string.IsNullOrWhiteSpace</w:t>
      </w:r>
      <w:proofErr w:type="gramEnd"/>
      <w:r w:rsidRPr="00544C90">
        <w:rPr>
          <w:lang w:val="en-US"/>
        </w:rPr>
        <w:t>(Brand) || string.IsNullOrWhiteSpace(Model) ||</w:t>
      </w:r>
    </w:p>
    <w:p w14:paraId="4E2C00B2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SelectedDriver.Id == null || </w:t>
      </w:r>
      <w:proofErr w:type="gramStart"/>
      <w:r w:rsidRPr="00544C90">
        <w:rPr>
          <w:lang w:val="en-US"/>
        </w:rPr>
        <w:t>string.IsNullOrWhiteSpace</w:t>
      </w:r>
      <w:proofErr w:type="gramEnd"/>
      <w:r w:rsidRPr="00544C90">
        <w:rPr>
          <w:lang w:val="en-US"/>
        </w:rPr>
        <w:t>(StateNumber) ||</w:t>
      </w:r>
    </w:p>
    <w:p w14:paraId="09237A98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</w:t>
      </w:r>
      <w:proofErr w:type="gramStart"/>
      <w:r w:rsidRPr="00544C90">
        <w:rPr>
          <w:lang w:val="en-US"/>
        </w:rPr>
        <w:t>string.IsNullOrWhiteSpace</w:t>
      </w:r>
      <w:proofErr w:type="gramEnd"/>
      <w:r w:rsidRPr="00544C90">
        <w:rPr>
          <w:lang w:val="en-US"/>
        </w:rPr>
        <w:t>(Vin))</w:t>
      </w:r>
    </w:p>
    <w:p w14:paraId="3122C919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return;</w:t>
      </w:r>
    </w:p>
    <w:p w14:paraId="1E89A08C" w14:textId="013F7F5B" w:rsidR="00293AB7" w:rsidRPr="007B53D1" w:rsidRDefault="00293AB7" w:rsidP="00293AB7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 w:rsidR="008B57EE" w:rsidRPr="007B53D1">
        <w:rPr>
          <w:lang w:val="en-US"/>
        </w:rPr>
        <w:t xml:space="preserve">// </w:t>
      </w:r>
      <w:r w:rsidR="008B57EE">
        <w:t>Создание</w:t>
      </w:r>
      <w:r w:rsidR="008B57EE" w:rsidRPr="007B53D1">
        <w:rPr>
          <w:lang w:val="en-US"/>
        </w:rPr>
        <w:t xml:space="preserve"> </w:t>
      </w:r>
      <w:r w:rsidR="008B57EE">
        <w:t>нового</w:t>
      </w:r>
      <w:r w:rsidR="008B57EE" w:rsidRPr="007B53D1">
        <w:rPr>
          <w:lang w:val="en-US"/>
        </w:rPr>
        <w:t xml:space="preserve"> </w:t>
      </w:r>
      <w:r w:rsidR="008B57EE">
        <w:t>объекта</w:t>
      </w:r>
      <w:r w:rsidR="008B57EE" w:rsidRPr="007B53D1">
        <w:rPr>
          <w:lang w:val="en-US"/>
        </w:rPr>
        <w:t xml:space="preserve"> </w:t>
      </w:r>
      <w:r w:rsidR="008B57EE">
        <w:t>класса</w:t>
      </w:r>
      <w:r w:rsidR="008B57EE" w:rsidRPr="007B53D1">
        <w:rPr>
          <w:lang w:val="en-US"/>
        </w:rPr>
        <w:t xml:space="preserve"> </w:t>
      </w:r>
      <w:r w:rsidR="008B57EE">
        <w:rPr>
          <w:lang w:val="en-US"/>
        </w:rPr>
        <w:t>CarDto</w:t>
      </w:r>
    </w:p>
    <w:p w14:paraId="20E0D3E2" w14:textId="77777777" w:rsidR="00293AB7" w:rsidRPr="007B53D1" w:rsidRDefault="00293AB7" w:rsidP="00293AB7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 w:rsidRPr="00544C90">
        <w:rPr>
          <w:lang w:val="en-US"/>
        </w:rPr>
        <w:t>var</w:t>
      </w:r>
      <w:r w:rsidRPr="007B53D1">
        <w:rPr>
          <w:lang w:val="en-US"/>
        </w:rPr>
        <w:t xml:space="preserve"> </w:t>
      </w:r>
      <w:r w:rsidRPr="00544C90">
        <w:rPr>
          <w:lang w:val="en-US"/>
        </w:rPr>
        <w:t>car</w:t>
      </w:r>
      <w:r w:rsidRPr="007B53D1">
        <w:rPr>
          <w:lang w:val="en-US"/>
        </w:rPr>
        <w:t xml:space="preserve"> = </w:t>
      </w:r>
      <w:r w:rsidRPr="00544C90">
        <w:rPr>
          <w:lang w:val="en-US"/>
        </w:rPr>
        <w:t>new</w:t>
      </w:r>
      <w:r w:rsidRPr="007B53D1">
        <w:rPr>
          <w:lang w:val="en-US"/>
        </w:rPr>
        <w:t xml:space="preserve"> </w:t>
      </w:r>
      <w:r w:rsidRPr="00544C90">
        <w:rPr>
          <w:lang w:val="en-US"/>
        </w:rPr>
        <w:t>CarDto</w:t>
      </w:r>
    </w:p>
    <w:p w14:paraId="6C2D4157" w14:textId="77777777" w:rsidR="00293AB7" w:rsidRPr="00544C90" w:rsidRDefault="00293AB7" w:rsidP="00293AB7">
      <w:pPr>
        <w:pStyle w:val="aff0"/>
        <w:rPr>
          <w:lang w:val="en-US"/>
        </w:rPr>
      </w:pPr>
      <w:r w:rsidRPr="007B53D1">
        <w:rPr>
          <w:lang w:val="en-US"/>
        </w:rPr>
        <w:t xml:space="preserve">    </w:t>
      </w:r>
      <w:r w:rsidRPr="00544C90">
        <w:rPr>
          <w:lang w:val="en-US"/>
        </w:rPr>
        <w:t>{</w:t>
      </w:r>
    </w:p>
    <w:p w14:paraId="1F30A84F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Brand = Brand,</w:t>
      </w:r>
    </w:p>
    <w:p w14:paraId="28B5A25C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Model = Model,</w:t>
      </w:r>
    </w:p>
    <w:p w14:paraId="5B227E15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DriverId = SelectedDriver.Id,</w:t>
      </w:r>
    </w:p>
    <w:p w14:paraId="554BE397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StateNumber = StateNumber,</w:t>
      </w:r>
    </w:p>
    <w:p w14:paraId="5B66EA46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    Vin = Vin</w:t>
      </w:r>
    </w:p>
    <w:p w14:paraId="16367824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};</w:t>
      </w:r>
    </w:p>
    <w:p w14:paraId="42ABC875" w14:textId="57CEE5FD" w:rsidR="00293AB7" w:rsidRPr="008B57EE" w:rsidRDefault="008B57EE" w:rsidP="00293AB7">
      <w:pPr>
        <w:pStyle w:val="aff0"/>
        <w:rPr>
          <w:lang w:val="en-US"/>
        </w:rPr>
      </w:pPr>
      <w:r>
        <w:rPr>
          <w:lang w:val="en-US"/>
        </w:rPr>
        <w:t xml:space="preserve">    //</w:t>
      </w:r>
      <w:r w:rsidRPr="007B53D1">
        <w:rPr>
          <w:lang w:val="en-US"/>
        </w:rPr>
        <w:t xml:space="preserve"> </w:t>
      </w:r>
      <w:r>
        <w:t>Сохранение</w:t>
      </w:r>
      <w:r w:rsidRPr="007B53D1">
        <w:rPr>
          <w:lang w:val="en-US"/>
        </w:rPr>
        <w:t xml:space="preserve"> </w:t>
      </w:r>
      <w:r>
        <w:t>авто</w:t>
      </w:r>
      <w:r w:rsidRPr="007B53D1">
        <w:rPr>
          <w:lang w:val="en-US"/>
        </w:rPr>
        <w:t xml:space="preserve"> </w:t>
      </w:r>
      <w:r>
        <w:t>в</w:t>
      </w:r>
      <w:r w:rsidRPr="007B53D1">
        <w:rPr>
          <w:lang w:val="en-US"/>
        </w:rPr>
        <w:t xml:space="preserve"> </w:t>
      </w:r>
      <w:r>
        <w:t>бд</w:t>
      </w:r>
    </w:p>
    <w:p w14:paraId="53360001" w14:textId="77777777" w:rsidR="00293AB7" w:rsidRPr="00544C90" w:rsidRDefault="00293AB7" w:rsidP="00293AB7">
      <w:pPr>
        <w:pStyle w:val="aff0"/>
        <w:rPr>
          <w:lang w:val="en-US"/>
        </w:rPr>
      </w:pPr>
      <w:r w:rsidRPr="00544C90">
        <w:rPr>
          <w:lang w:val="en-US"/>
        </w:rPr>
        <w:t xml:space="preserve">    await _</w:t>
      </w:r>
      <w:proofErr w:type="gramStart"/>
      <w:r w:rsidRPr="00544C90">
        <w:rPr>
          <w:lang w:val="en-US"/>
        </w:rPr>
        <w:t>dataService.CarService.AddAsync</w:t>
      </w:r>
      <w:proofErr w:type="gramEnd"/>
      <w:r w:rsidRPr="00544C90">
        <w:rPr>
          <w:lang w:val="en-US"/>
        </w:rPr>
        <w:t>(car);</w:t>
      </w:r>
    </w:p>
    <w:p w14:paraId="59AAF57C" w14:textId="77777777" w:rsidR="00293AB7" w:rsidRPr="00293AB7" w:rsidRDefault="00293AB7" w:rsidP="00293AB7">
      <w:pPr>
        <w:pStyle w:val="aff0"/>
      </w:pPr>
      <w:r w:rsidRPr="00544C90">
        <w:rPr>
          <w:lang w:val="en-US"/>
        </w:rPr>
        <w:t xml:space="preserve">    </w:t>
      </w:r>
      <w:r w:rsidRPr="00293AB7">
        <w:t>_mainViewModel.CurrentView = null;</w:t>
      </w:r>
    </w:p>
    <w:p w14:paraId="1F8D6229" w14:textId="6069F7A8" w:rsidR="008B57EE" w:rsidRPr="00293AB7" w:rsidRDefault="00293AB7" w:rsidP="00293AB7">
      <w:pPr>
        <w:pStyle w:val="aff0"/>
      </w:pPr>
      <w:r w:rsidRPr="00293AB7">
        <w:t>}</w:t>
      </w:r>
    </w:p>
    <w:p w14:paraId="0DB4F357" w14:textId="77777777" w:rsidR="007B1296" w:rsidRDefault="007B1296" w:rsidP="007B1296">
      <w:pPr>
        <w:pStyle w:val="a7"/>
      </w:pPr>
      <w:bookmarkStart w:id="24" w:name="_Toc198114591"/>
      <w:bookmarkStart w:id="25" w:name="_Toc225781458"/>
      <w:r>
        <w:lastRenderedPageBreak/>
        <w:t>Заключение</w:t>
      </w:r>
      <w:bookmarkEnd w:id="24"/>
      <w:bookmarkEnd w:id="25"/>
    </w:p>
    <w:p w14:paraId="71E80F9E" w14:textId="54A7CDDC" w:rsidR="00E83A33" w:rsidRDefault="005D6904" w:rsidP="00E83A33">
      <w:pPr>
        <w:pStyle w:val="a3"/>
      </w:pPr>
      <w:bookmarkStart w:id="26" w:name="_Toc198114592"/>
      <w:r w:rsidRPr="005D6904">
        <w:t xml:space="preserve">Прохождение производственной практики в ООО «Кактус» позволило достичь ключевых целей профессионального обучения и получить практический опыт в области разработки </w:t>
      </w:r>
      <w:r w:rsidR="00792548">
        <w:t>ПО</w:t>
      </w:r>
      <w:r w:rsidRPr="005D6904">
        <w:t xml:space="preserve">. В ходе работы были успешно реализованы все поставленные задачи, что способствовало развитию профессиональных компетенций в соответствии с современными требованиями </w:t>
      </w:r>
      <w:r>
        <w:t>информационных технологий</w:t>
      </w:r>
      <w:r w:rsidRPr="005D6904">
        <w:t>.</w:t>
      </w:r>
      <w:r>
        <w:t xml:space="preserve"> </w:t>
      </w:r>
      <w:r w:rsidR="00E83A33" w:rsidRPr="0034173B">
        <w:t>В частности, были достигнуты следующие цели</w:t>
      </w:r>
      <w:r w:rsidR="00E83A33">
        <w:t>:</w:t>
      </w:r>
    </w:p>
    <w:p w14:paraId="6EAC1762" w14:textId="3E6D8EAA" w:rsidR="00E83A33" w:rsidRPr="00F31BF1" w:rsidRDefault="00E83A33" w:rsidP="0039451A">
      <w:pPr>
        <w:pStyle w:val="a1"/>
      </w:pPr>
      <w:r w:rsidRPr="00F31BF1">
        <w:t>получен практическ</w:t>
      </w:r>
      <w:r>
        <w:t>ий</w:t>
      </w:r>
      <w:r w:rsidRPr="00F31BF1">
        <w:t xml:space="preserve"> опыт по выполнению работ по ПМ.11 «</w:t>
      </w:r>
      <w:r>
        <w:t>Разработка, администрирование и защита баз данных</w:t>
      </w:r>
      <w:r w:rsidRPr="00F31BF1">
        <w:t>» и развит</w:t>
      </w:r>
      <w:r w:rsidR="002C107C">
        <w:t>ии</w:t>
      </w:r>
      <w:r w:rsidRPr="00F31BF1">
        <w:t xml:space="preserve"> общих и профессиональных компетенций</w:t>
      </w:r>
      <w:r>
        <w:t>;</w:t>
      </w:r>
    </w:p>
    <w:p w14:paraId="5B09F586" w14:textId="77777777" w:rsidR="00E83A33" w:rsidRPr="00F31BF1" w:rsidRDefault="00E83A33" w:rsidP="0039451A">
      <w:pPr>
        <w:pStyle w:val="a1"/>
      </w:pPr>
      <w:r w:rsidRPr="00F31BF1">
        <w:t>получен практическ</w:t>
      </w:r>
      <w:r>
        <w:t>ий</w:t>
      </w:r>
      <w:r w:rsidRPr="00F31BF1">
        <w:t xml:space="preserve"> опыт по выполнению работ по ПМ.01 «</w:t>
      </w:r>
      <w:r>
        <w:t>Разработка модулей программного обеспечения для компьютерных систем</w:t>
      </w:r>
      <w:r w:rsidRPr="00F31BF1">
        <w:t>» и развит</w:t>
      </w:r>
      <w:r>
        <w:t>ы</w:t>
      </w:r>
      <w:r w:rsidRPr="00F31BF1">
        <w:t xml:space="preserve"> общи</w:t>
      </w:r>
      <w:r>
        <w:t xml:space="preserve">е </w:t>
      </w:r>
      <w:r w:rsidRPr="00F31BF1">
        <w:t>и профессиональны</w:t>
      </w:r>
      <w:r>
        <w:t xml:space="preserve">е </w:t>
      </w:r>
      <w:r w:rsidRPr="00F31BF1">
        <w:t>компетенций.</w:t>
      </w:r>
    </w:p>
    <w:p w14:paraId="281CF750" w14:textId="77777777" w:rsidR="00E83A33" w:rsidRPr="00F31BF1" w:rsidRDefault="00E83A33" w:rsidP="0039451A">
      <w:pPr>
        <w:pStyle w:val="a1"/>
        <w:numPr>
          <w:ilvl w:val="0"/>
          <w:numId w:val="0"/>
        </w:numPr>
        <w:ind w:left="709"/>
      </w:pPr>
      <w:r w:rsidRPr="007A5705">
        <w:t>Для достижения целей практики выполнены следующие задачи:</w:t>
      </w:r>
    </w:p>
    <w:p w14:paraId="7A488589" w14:textId="77777777" w:rsidR="00E83A33" w:rsidRDefault="00E83A33" w:rsidP="0039451A">
      <w:pPr>
        <w:pStyle w:val="a1"/>
      </w:pPr>
      <w:r>
        <w:t>осуществлён сбор, обработка и анализ информации при проектировании БД</w:t>
      </w:r>
      <w:r w:rsidRPr="004F7CD3">
        <w:t>;</w:t>
      </w:r>
    </w:p>
    <w:p w14:paraId="4B37D1EE" w14:textId="5943FD01" w:rsidR="00E83A33" w:rsidRPr="002C107C" w:rsidRDefault="002C107C" w:rsidP="0039451A">
      <w:pPr>
        <w:pStyle w:val="a1"/>
      </w:pPr>
      <w:r w:rsidRPr="002C107C">
        <w:t>с</w:t>
      </w:r>
      <w:r w:rsidR="00E83A33" w:rsidRPr="002C107C">
        <w:t>проектирован</w:t>
      </w:r>
      <w:r w:rsidRPr="002C107C">
        <w:t>а</w:t>
      </w:r>
      <w:r w:rsidR="00E83A33" w:rsidRPr="002C107C">
        <w:t xml:space="preserve"> БД;</w:t>
      </w:r>
    </w:p>
    <w:p w14:paraId="377D665C" w14:textId="073FB82F" w:rsidR="00E83A33" w:rsidRPr="002C107C" w:rsidRDefault="00E83A33" w:rsidP="0039451A">
      <w:pPr>
        <w:pStyle w:val="a1"/>
      </w:pPr>
      <w:r w:rsidRPr="002C107C">
        <w:t>разработ</w:t>
      </w:r>
      <w:r w:rsidR="002C107C" w:rsidRPr="002C107C">
        <w:t>ан</w:t>
      </w:r>
      <w:r w:rsidR="002C107C">
        <w:t>ы</w:t>
      </w:r>
      <w:r w:rsidRPr="002C107C">
        <w:t xml:space="preserve"> объект</w:t>
      </w:r>
      <w:r w:rsidR="002C107C">
        <w:t>ы</w:t>
      </w:r>
      <w:r w:rsidRPr="002C107C">
        <w:t xml:space="preserve"> БД;</w:t>
      </w:r>
    </w:p>
    <w:p w14:paraId="60CCBB86" w14:textId="74E0EBFC" w:rsidR="00E83A33" w:rsidRPr="002C107C" w:rsidRDefault="00E83A33" w:rsidP="0039451A">
      <w:pPr>
        <w:pStyle w:val="a1"/>
      </w:pPr>
      <w:r w:rsidRPr="002C107C">
        <w:t>реализ</w:t>
      </w:r>
      <w:r w:rsidR="002C107C" w:rsidRPr="002C107C">
        <w:t>ована</w:t>
      </w:r>
      <w:r w:rsidRPr="002C107C">
        <w:t xml:space="preserve"> БД в конкретной СУБД;</w:t>
      </w:r>
    </w:p>
    <w:p w14:paraId="2942F74C" w14:textId="0AA8147B" w:rsidR="00E83A33" w:rsidRPr="002C107C" w:rsidRDefault="002C107C" w:rsidP="0039451A">
      <w:pPr>
        <w:pStyle w:val="a1"/>
      </w:pPr>
      <w:r w:rsidRPr="002C107C">
        <w:t>решены вопросы</w:t>
      </w:r>
      <w:r w:rsidR="00E83A33" w:rsidRPr="002C107C">
        <w:t xml:space="preserve"> администрирования БД;</w:t>
      </w:r>
    </w:p>
    <w:p w14:paraId="0915DC81" w14:textId="0F97E779" w:rsidR="00E83A33" w:rsidRPr="002C107C" w:rsidRDefault="002C107C" w:rsidP="0039451A">
      <w:pPr>
        <w:pStyle w:val="a1"/>
      </w:pPr>
      <w:r w:rsidRPr="002C107C">
        <w:t>реализованы методы</w:t>
      </w:r>
      <w:r w:rsidR="00E83A33" w:rsidRPr="002C107C">
        <w:t xml:space="preserve"> и технологи</w:t>
      </w:r>
      <w:r w:rsidRPr="002C107C">
        <w:t>и</w:t>
      </w:r>
      <w:r w:rsidR="00E83A33" w:rsidRPr="002C107C">
        <w:t xml:space="preserve"> защиты информации в БД;</w:t>
      </w:r>
    </w:p>
    <w:p w14:paraId="26B8F5B1" w14:textId="77777777" w:rsidR="00E83A33" w:rsidRPr="002C107C" w:rsidRDefault="00E83A33" w:rsidP="0039451A">
      <w:pPr>
        <w:pStyle w:val="a1"/>
      </w:pPr>
      <w:r w:rsidRPr="002C107C">
        <w:t>сформированы алгоритмы разработки ПМ в соответствии с ТЗ;</w:t>
      </w:r>
    </w:p>
    <w:p w14:paraId="20B63CF4" w14:textId="77777777" w:rsidR="00E83A33" w:rsidRPr="002C107C" w:rsidRDefault="00E83A33" w:rsidP="0039451A">
      <w:pPr>
        <w:pStyle w:val="a1"/>
      </w:pPr>
      <w:r w:rsidRPr="002C107C">
        <w:t>разработаны ПМ в соответствии с ТЗ;</w:t>
      </w:r>
    </w:p>
    <w:p w14:paraId="0A4D1238" w14:textId="56FF46AB" w:rsidR="00E83A33" w:rsidRPr="002C107C" w:rsidRDefault="00E83A33" w:rsidP="0039451A">
      <w:pPr>
        <w:pStyle w:val="a1"/>
      </w:pPr>
      <w:r w:rsidRPr="002C107C">
        <w:t>выполнен</w:t>
      </w:r>
      <w:r w:rsidR="002C107C" w:rsidRPr="002C107C">
        <w:t>а</w:t>
      </w:r>
      <w:r w:rsidRPr="002C107C">
        <w:t xml:space="preserve"> отладк</w:t>
      </w:r>
      <w:r w:rsidR="002C107C" w:rsidRPr="002C107C">
        <w:t>а</w:t>
      </w:r>
      <w:r w:rsidRPr="002C107C">
        <w:t xml:space="preserve"> ПМ с использованием специализированных программных средств;</w:t>
      </w:r>
    </w:p>
    <w:p w14:paraId="49C09CF3" w14:textId="341F4101" w:rsidR="00E83A33" w:rsidRPr="002C107C" w:rsidRDefault="00E83A33" w:rsidP="0039451A">
      <w:pPr>
        <w:pStyle w:val="a1"/>
      </w:pPr>
      <w:r w:rsidRPr="002C107C">
        <w:t>выполнен</w:t>
      </w:r>
      <w:r w:rsidR="002C107C" w:rsidRPr="002C107C">
        <w:t>о</w:t>
      </w:r>
      <w:r w:rsidRPr="002C107C">
        <w:t xml:space="preserve"> тестировани</w:t>
      </w:r>
      <w:r w:rsidR="002C107C" w:rsidRPr="002C107C">
        <w:t>е</w:t>
      </w:r>
      <w:r w:rsidRPr="002C107C">
        <w:t xml:space="preserve"> ПМ;</w:t>
      </w:r>
    </w:p>
    <w:p w14:paraId="7D51EF5D" w14:textId="42CFDB6F" w:rsidR="00E83A33" w:rsidRDefault="00E83A33" w:rsidP="0039451A">
      <w:pPr>
        <w:pStyle w:val="a1"/>
      </w:pPr>
      <w:r w:rsidRPr="002C107C">
        <w:t>осуществлен</w:t>
      </w:r>
      <w:r>
        <w:t xml:space="preserve"> рефакторинг и оптимизаци</w:t>
      </w:r>
      <w:r w:rsidR="002C107C">
        <w:t>я</w:t>
      </w:r>
      <w:r>
        <w:t xml:space="preserve"> программного кода;</w:t>
      </w:r>
    </w:p>
    <w:p w14:paraId="4B58C1DD" w14:textId="77777777" w:rsidR="00E83A33" w:rsidRPr="00553E96" w:rsidRDefault="00E83A33" w:rsidP="0039451A">
      <w:pPr>
        <w:pStyle w:val="a1"/>
      </w:pPr>
      <w:r>
        <w:t>разработаны модули ПО для мобильных платформ.</w:t>
      </w:r>
    </w:p>
    <w:p w14:paraId="27121786" w14:textId="77777777" w:rsidR="007B1296" w:rsidRDefault="007B1296" w:rsidP="007B1296">
      <w:pPr>
        <w:pStyle w:val="a7"/>
      </w:pPr>
      <w:bookmarkStart w:id="27" w:name="_Toc225781459"/>
      <w:r>
        <w:lastRenderedPageBreak/>
        <w:t>Список использованных источников</w:t>
      </w:r>
      <w:bookmarkEnd w:id="26"/>
      <w:bookmarkEnd w:id="27"/>
    </w:p>
    <w:p w14:paraId="7C1D3A28" w14:textId="77777777"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28" w:name="_Ref199790306"/>
      <w:r w:rsidRPr="00B5593B">
        <w:t xml:space="preserve">Голицына, О. Л. Базы </w:t>
      </w:r>
      <w:proofErr w:type="gramStart"/>
      <w:r w:rsidRPr="00B5593B">
        <w:t>данных :</w:t>
      </w:r>
      <w:proofErr w:type="gramEnd"/>
      <w:r w:rsidRPr="00B5593B">
        <w:t xml:space="preserve"> учебное пособие / О. Л. Голицына, Н. В. Максимов, И. И. Попов. – 4-е изд., перераб. и доп. – </w:t>
      </w:r>
      <w:proofErr w:type="gramStart"/>
      <w:r w:rsidRPr="00B5593B">
        <w:t>Москва :</w:t>
      </w:r>
      <w:proofErr w:type="gramEnd"/>
      <w:r w:rsidRPr="00B5593B">
        <w:t xml:space="preserve"> ФОРУМ : ИНФРА-М, 2023. – </w:t>
      </w:r>
      <w:r>
        <w:t>400</w:t>
      </w:r>
      <w:r w:rsidRPr="00B5593B">
        <w:t xml:space="preserve"> с. – (Высшее образование: Бакалавриат). – URL: </w:t>
      </w:r>
      <w:hyperlink r:id="rId16" w:history="1">
        <w:r w:rsidRPr="002B53DA">
          <w:t>https://znanium.om/catalog/product/1937956</w:t>
        </w:r>
      </w:hyperlink>
      <w:r w:rsidRPr="00B5593B">
        <w:t xml:space="preserve"> (дата обращения: </w:t>
      </w:r>
      <w:r>
        <w:t>10</w:t>
      </w:r>
      <w:r w:rsidRPr="00B5593B">
        <w:t>.0</w:t>
      </w:r>
      <w:r>
        <w:t>5</w:t>
      </w:r>
      <w:r w:rsidRPr="00B5593B">
        <w:t xml:space="preserve">.2025). – Режим доступа: по подписке. – </w:t>
      </w:r>
      <w:proofErr w:type="gramStart"/>
      <w:r w:rsidRPr="00B5593B">
        <w:t>Текст :</w:t>
      </w:r>
      <w:proofErr w:type="gramEnd"/>
      <w:r w:rsidRPr="00B5593B">
        <w:t xml:space="preserve"> электронный.</w:t>
      </w:r>
      <w:bookmarkEnd w:id="28"/>
    </w:p>
    <w:p w14:paraId="084CFF81" w14:textId="003B2381" w:rsidR="00E83A33" w:rsidRPr="002B53DA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29" w:name="_Ref199790546"/>
      <w:r w:rsidRPr="00911DB8">
        <w:t xml:space="preserve">Голицына, О. Л. Программное </w:t>
      </w:r>
      <w:proofErr w:type="gramStart"/>
      <w:r w:rsidRPr="00911DB8">
        <w:t>обеспечение :</w:t>
      </w:r>
      <w:proofErr w:type="gramEnd"/>
      <w:r w:rsidRPr="00911DB8">
        <w:t xml:space="preserve"> учебное пособие / О. Л. Голицына, Т. Л. Партыка, И. И. Попов. </w:t>
      </w:r>
      <w:r w:rsidR="00413B66" w:rsidRPr="00911DB8">
        <w:t>–</w:t>
      </w:r>
      <w:r w:rsidRPr="00911DB8">
        <w:t xml:space="preserve"> 4-e изд., перераб. и доп. </w:t>
      </w:r>
      <w:r w:rsidR="00911DB8" w:rsidRPr="00911DB8">
        <w:t xml:space="preserve">– </w:t>
      </w:r>
      <w:proofErr w:type="gramStart"/>
      <w:r w:rsidRPr="00911DB8">
        <w:t>Москва :</w:t>
      </w:r>
      <w:proofErr w:type="gramEnd"/>
      <w:r w:rsidRPr="00911DB8">
        <w:t xml:space="preserve"> ФОРУМ : ИНФРА-М, 2021. </w:t>
      </w:r>
      <w:r w:rsidR="00911DB8" w:rsidRPr="00911DB8">
        <w:t xml:space="preserve">– </w:t>
      </w:r>
      <w:r w:rsidRPr="00911DB8">
        <w:t xml:space="preserve">447 </w:t>
      </w:r>
      <w:proofErr w:type="gramStart"/>
      <w:r w:rsidRPr="00911DB8">
        <w:t>с. :</w:t>
      </w:r>
      <w:proofErr w:type="gramEnd"/>
      <w:r w:rsidRPr="00911DB8">
        <w:t xml:space="preserve"> ил. </w:t>
      </w:r>
      <w:r w:rsidR="00911DB8" w:rsidRPr="00911DB8">
        <w:t xml:space="preserve">– </w:t>
      </w:r>
      <w:r w:rsidRPr="00911DB8">
        <w:t xml:space="preserve">(Профессиональное образование). </w:t>
      </w:r>
      <w:r w:rsidR="00911DB8" w:rsidRPr="00911DB8">
        <w:t xml:space="preserve">– </w:t>
      </w:r>
      <w:proofErr w:type="gramStart"/>
      <w:r w:rsidRPr="00911DB8">
        <w:t>Текст :</w:t>
      </w:r>
      <w:proofErr w:type="gramEnd"/>
      <w:r w:rsidRPr="00911DB8">
        <w:t xml:space="preserve"> электронный. </w:t>
      </w:r>
      <w:r w:rsidR="00911DB8" w:rsidRPr="00911DB8">
        <w:t xml:space="preserve">– </w:t>
      </w:r>
      <w:r w:rsidRPr="00911DB8">
        <w:t>URL:</w:t>
      </w:r>
      <w:r w:rsidRPr="002B53DA">
        <w:t xml:space="preserve"> </w:t>
      </w:r>
      <w:hyperlink r:id="rId17" w:history="1">
        <w:r w:rsidRPr="002B53DA">
          <w:t>https://znanium.ru/catalog/product/1189345</w:t>
        </w:r>
      </w:hyperlink>
      <w:r w:rsidRPr="002B53DA">
        <w:t xml:space="preserve"> (дата обращения: </w:t>
      </w:r>
      <w:r>
        <w:t>02</w:t>
      </w:r>
      <w:r w:rsidRPr="002B53DA">
        <w:t>.</w:t>
      </w:r>
      <w:r>
        <w:t>05</w:t>
      </w:r>
      <w:r w:rsidRPr="002B53DA">
        <w:t>.202</w:t>
      </w:r>
      <w:r>
        <w:t>5</w:t>
      </w:r>
      <w:r w:rsidRPr="002B53DA">
        <w:t>). – Режим доступа: по подписке.</w:t>
      </w:r>
      <w:bookmarkEnd w:id="29"/>
    </w:p>
    <w:p w14:paraId="0CF2ABCB" w14:textId="77777777" w:rsidR="00E83A33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30" w:name="_Ref199790616"/>
      <w:r>
        <w:t xml:space="preserve">Плаксин, М. А. Тестирование и отладка программ для профессионалов будущих и настоящих. – 4-е изд., электрон. – </w:t>
      </w:r>
      <w:proofErr w:type="gramStart"/>
      <w:r>
        <w:t>Москва :</w:t>
      </w:r>
      <w:proofErr w:type="gramEnd"/>
      <w:r>
        <w:t xml:space="preserve"> Лаборатория знаний, 2020. – 170 с. – </w:t>
      </w:r>
      <w:r w:rsidRPr="006B4EC9">
        <w:rPr>
          <w:lang w:val="en-US"/>
        </w:rPr>
        <w:t>URL</w:t>
      </w:r>
      <w:r>
        <w:t xml:space="preserve">: </w:t>
      </w:r>
      <w:hyperlink r:id="rId18" w:history="1">
        <w:r w:rsidRPr="002B53DA">
          <w:rPr>
            <w:lang w:val="en-US"/>
          </w:rPr>
          <w:t>https</w:t>
        </w:r>
        <w:r w:rsidRPr="002B53DA">
          <w:t>://</w:t>
        </w:r>
        <w:r w:rsidRPr="002B53DA">
          <w:rPr>
            <w:lang w:val="en-US"/>
          </w:rPr>
          <w:t>ibooks</w:t>
        </w:r>
        <w:r w:rsidRPr="002B53DA">
          <w:t>.</w:t>
        </w:r>
        <w:r w:rsidRPr="002B53DA">
          <w:rPr>
            <w:lang w:val="en-US"/>
          </w:rPr>
          <w:t>ru</w:t>
        </w:r>
        <w:r w:rsidRPr="002B53DA">
          <w:t>/</w:t>
        </w:r>
        <w:r w:rsidRPr="002B53DA">
          <w:rPr>
            <w:lang w:val="en-US"/>
          </w:rPr>
          <w:t>bookshelf</w:t>
        </w:r>
        <w:r w:rsidRPr="002B53DA">
          <w:t>/353395/</w:t>
        </w:r>
        <w:r w:rsidRPr="002B53DA">
          <w:rPr>
            <w:lang w:val="en-US"/>
          </w:rPr>
          <w:t>reading</w:t>
        </w:r>
      </w:hyperlink>
      <w:r>
        <w:t xml:space="preserve"> (дата обращения: 24.05.202</w:t>
      </w:r>
      <w:r w:rsidRPr="00250B86">
        <w:t>5</w:t>
      </w:r>
      <w:r>
        <w:t>). – Режим доступа: для зарегистрир. пользователей. – Текст: электронный.</w:t>
      </w:r>
      <w:bookmarkEnd w:id="30"/>
    </w:p>
    <w:p w14:paraId="54B53980" w14:textId="17F01776" w:rsidR="00E83A33" w:rsidRDefault="00E83A33" w:rsidP="00E83A33">
      <w:pPr>
        <w:pStyle w:val="a3"/>
        <w:numPr>
          <w:ilvl w:val="0"/>
          <w:numId w:val="6"/>
        </w:numPr>
      </w:pPr>
      <w:bookmarkStart w:id="31" w:name="_Ref196157656"/>
      <w:r w:rsidRPr="00871F21">
        <w:t>Фленов</w:t>
      </w:r>
      <w:r w:rsidR="00413B66">
        <w:t>,</w:t>
      </w:r>
      <w:r w:rsidRPr="00871F21">
        <w:t xml:space="preserve"> М. Е. Библия C#. </w:t>
      </w:r>
      <w:r>
        <w:t>–</w:t>
      </w:r>
      <w:r w:rsidRPr="00871F21">
        <w:t xml:space="preserve"> 6-е изд., перераб</w:t>
      </w:r>
      <w:proofErr w:type="gramStart"/>
      <w:r w:rsidRPr="00871F21">
        <w:t>.</w:t>
      </w:r>
      <w:proofErr w:type="gramEnd"/>
      <w:r w:rsidRPr="00871F21">
        <w:t xml:space="preserve"> и доп. / М.</w:t>
      </w:r>
      <w:r w:rsidR="00413B66">
        <w:t xml:space="preserve"> </w:t>
      </w:r>
      <w:r w:rsidRPr="00871F21">
        <w:t xml:space="preserve">Е. Фленов. </w:t>
      </w:r>
      <w:r>
        <w:t>–</w:t>
      </w:r>
      <w:r w:rsidRPr="00871F21">
        <w:t xml:space="preserve"> Санкт-</w:t>
      </w:r>
      <w:proofErr w:type="gramStart"/>
      <w:r w:rsidRPr="00871F21">
        <w:t>Петербург :</w:t>
      </w:r>
      <w:proofErr w:type="gramEnd"/>
      <w:r w:rsidRPr="00871F21">
        <w:t xml:space="preserve"> БХВ-Петербург, 2024. </w:t>
      </w:r>
      <w:r>
        <w:t>–</w:t>
      </w:r>
      <w:r w:rsidRPr="00871F21">
        <w:t xml:space="preserve"> </w:t>
      </w:r>
      <w:r>
        <w:t>512</w:t>
      </w:r>
      <w:r w:rsidRPr="00871F21">
        <w:t xml:space="preserve"> с. </w:t>
      </w:r>
      <w:r>
        <w:t>–</w:t>
      </w:r>
      <w:r w:rsidRPr="00871F21">
        <w:t xml:space="preserve"> URL: </w:t>
      </w:r>
      <w:hyperlink r:id="rId19" w:history="1">
        <w:r w:rsidRPr="002B53DA">
          <w:t>https://ibooks.ru/bookshelf/396461/reading</w:t>
        </w:r>
      </w:hyperlink>
      <w:r w:rsidRPr="00871F21">
        <w:t xml:space="preserve"> </w:t>
      </w:r>
      <w:r w:rsidRPr="006B4EC9">
        <w:t xml:space="preserve">(дата обращения: </w:t>
      </w:r>
      <w:r>
        <w:t>15</w:t>
      </w:r>
      <w:r w:rsidRPr="006B4EC9">
        <w:t>.0</w:t>
      </w:r>
      <w:r>
        <w:t>5</w:t>
      </w:r>
      <w:r w:rsidRPr="006B4EC9">
        <w:t>.2025).</w:t>
      </w:r>
      <w:r w:rsidRPr="00871F21">
        <w:t xml:space="preserve"> </w:t>
      </w:r>
      <w:r w:rsidRPr="00B5593B">
        <w:rPr>
          <w:color w:val="000000"/>
          <w:szCs w:val="28"/>
        </w:rPr>
        <w:t xml:space="preserve">– Режим доступа: для зарегистрир. пользователей. – </w:t>
      </w:r>
      <w:r w:rsidRPr="00871F21">
        <w:t>Текст: электронный.</w:t>
      </w:r>
      <w:bookmarkEnd w:id="31"/>
    </w:p>
    <w:p w14:paraId="476BCA87" w14:textId="7D09AA09" w:rsidR="00BB22C1" w:rsidRPr="00711564" w:rsidRDefault="00E83A33" w:rsidP="00E83A33">
      <w:pPr>
        <w:pStyle w:val="a3"/>
        <w:numPr>
          <w:ilvl w:val="0"/>
          <w:numId w:val="6"/>
        </w:numPr>
        <w:tabs>
          <w:tab w:val="left" w:pos="1134"/>
        </w:tabs>
      </w:pPr>
      <w:bookmarkStart w:id="32" w:name="_Ref199791009"/>
      <w:r w:rsidRPr="002B53DA">
        <w:t xml:space="preserve">Хорев, П. Б. Объектно-ориентированное программирование с примерами на C#. – </w:t>
      </w:r>
      <w:proofErr w:type="gramStart"/>
      <w:r w:rsidRPr="002B53DA">
        <w:t>Москва :</w:t>
      </w:r>
      <w:proofErr w:type="gramEnd"/>
      <w:r w:rsidRPr="002B53DA">
        <w:t xml:space="preserve"> Форум, 2020. – 200</w:t>
      </w:r>
      <w:r w:rsidRPr="00E67F4E">
        <w:t xml:space="preserve"> </w:t>
      </w:r>
      <w:r w:rsidRPr="002B53DA">
        <w:t>с. –URL:</w:t>
      </w:r>
      <w:hyperlink r:id="rId20" w:history="1">
        <w:r w:rsidRPr="002B53DA">
          <w:t>https://ibooks.ru/bookshelf/361450/reading</w:t>
        </w:r>
      </w:hyperlink>
      <w:r w:rsidRPr="002B53DA">
        <w:t xml:space="preserve"> (дата обращения: 1</w:t>
      </w:r>
      <w:r>
        <w:t>1</w:t>
      </w:r>
      <w:r w:rsidRPr="002B53DA">
        <w:t>.</w:t>
      </w:r>
      <w:r>
        <w:t>05</w:t>
      </w:r>
      <w:r w:rsidRPr="002B53DA">
        <w:t>.202</w:t>
      </w:r>
      <w:r>
        <w:t>5</w:t>
      </w:r>
      <w:r w:rsidRPr="002B53DA">
        <w:t>).</w:t>
      </w:r>
      <w:r w:rsidR="00413B66">
        <w:t xml:space="preserve"> </w:t>
      </w:r>
      <w:r w:rsidRPr="002B53DA">
        <w:t>–Режим доступа: для зарегистрир. пользователей. – Текст: электронный.</w:t>
      </w:r>
      <w:bookmarkEnd w:id="32"/>
    </w:p>
    <w:sectPr w:rsidR="00BB22C1" w:rsidRPr="00711564" w:rsidSect="007B1296">
      <w:footerReference w:type="default" r:id="rId21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91986" w14:textId="77777777" w:rsidR="006F31CA" w:rsidRDefault="006F31CA" w:rsidP="007B1296">
      <w:r>
        <w:separator/>
      </w:r>
    </w:p>
  </w:endnote>
  <w:endnote w:type="continuationSeparator" w:id="0">
    <w:p w14:paraId="537C47EE" w14:textId="77777777" w:rsidR="006F31CA" w:rsidRDefault="006F31CA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03B67B44" w14:textId="77777777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CBEEF3" w14:textId="77777777" w:rsidR="006F31CA" w:rsidRDefault="006F31CA" w:rsidP="007B1296">
      <w:r>
        <w:separator/>
      </w:r>
    </w:p>
  </w:footnote>
  <w:footnote w:type="continuationSeparator" w:id="0">
    <w:p w14:paraId="23A0C58C" w14:textId="77777777" w:rsidR="006F31CA" w:rsidRDefault="006F31CA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65764"/>
    <w:multiLevelType w:val="hybridMultilevel"/>
    <w:tmpl w:val="C11CE0E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90315"/>
    <w:multiLevelType w:val="hybridMultilevel"/>
    <w:tmpl w:val="BF2225A8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BCE0894"/>
    <w:multiLevelType w:val="multilevel"/>
    <w:tmpl w:val="89445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F16C3"/>
    <w:multiLevelType w:val="hybridMultilevel"/>
    <w:tmpl w:val="231EC1AC"/>
    <w:lvl w:ilvl="0" w:tplc="6AF24A1C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13429F7"/>
    <w:multiLevelType w:val="hybridMultilevel"/>
    <w:tmpl w:val="2034BF04"/>
    <w:lvl w:ilvl="0" w:tplc="21B8DFF4">
      <w:start w:val="1"/>
      <w:numFmt w:val="bullet"/>
      <w:suff w:val="space"/>
      <w:lvlText w:val="-"/>
      <w:lvlJc w:val="left"/>
      <w:pPr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78C162A"/>
    <w:multiLevelType w:val="hybridMultilevel"/>
    <w:tmpl w:val="D86C645E"/>
    <w:lvl w:ilvl="0" w:tplc="F54ABEE2">
      <w:start w:val="1"/>
      <w:numFmt w:val="bullet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DC70187"/>
    <w:multiLevelType w:val="hybridMultilevel"/>
    <w:tmpl w:val="D7BC0064"/>
    <w:lvl w:ilvl="0" w:tplc="9634EC3C">
      <w:start w:val="1"/>
      <w:numFmt w:val="bullet"/>
      <w:suff w:val="space"/>
      <w:lvlText w:val="-"/>
      <w:lvlJc w:val="left"/>
      <w:pPr>
        <w:ind w:left="1843" w:hanging="65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9" w15:restartNumberingAfterBreak="0">
    <w:nsid w:val="25777418"/>
    <w:multiLevelType w:val="hybridMultilevel"/>
    <w:tmpl w:val="CD34D672"/>
    <w:lvl w:ilvl="0" w:tplc="B91A8DE0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0" w15:restartNumberingAfterBreak="0">
    <w:nsid w:val="262C207E"/>
    <w:multiLevelType w:val="hybridMultilevel"/>
    <w:tmpl w:val="25A69748"/>
    <w:lvl w:ilvl="0" w:tplc="FC6A164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692787D"/>
    <w:multiLevelType w:val="multilevel"/>
    <w:tmpl w:val="3EC68A3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suff w:val="nothing"/>
      <w:lvlText w:val="%1.%2"/>
      <w:lvlJc w:val="left"/>
      <w:pPr>
        <w:ind w:left="1425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33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3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4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4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4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5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29" w:hanging="1440"/>
      </w:pPr>
      <w:rPr>
        <w:rFonts w:hint="default"/>
      </w:rPr>
    </w:lvl>
  </w:abstractNum>
  <w:abstractNum w:abstractNumId="12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AE42F8"/>
    <w:multiLevelType w:val="hybridMultilevel"/>
    <w:tmpl w:val="8CEA4DAE"/>
    <w:lvl w:ilvl="0" w:tplc="83EEAA9C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7BC6B6A"/>
    <w:multiLevelType w:val="multilevel"/>
    <w:tmpl w:val="1B42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C2C14"/>
    <w:multiLevelType w:val="hybridMultilevel"/>
    <w:tmpl w:val="4D30B1DE"/>
    <w:lvl w:ilvl="0" w:tplc="27647E22">
      <w:start w:val="1"/>
      <w:numFmt w:val="bullet"/>
      <w:lvlText w:val="-"/>
      <w:lvlJc w:val="left"/>
      <w:pPr>
        <w:ind w:left="142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FCE047A"/>
    <w:multiLevelType w:val="hybridMultilevel"/>
    <w:tmpl w:val="D0D4DF6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437E0C28"/>
    <w:multiLevelType w:val="hybridMultilevel"/>
    <w:tmpl w:val="DCDEEE64"/>
    <w:lvl w:ilvl="0" w:tplc="F648F12A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06122"/>
    <w:multiLevelType w:val="multilevel"/>
    <w:tmpl w:val="3428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90250"/>
    <w:multiLevelType w:val="hybridMultilevel"/>
    <w:tmpl w:val="4DC847FE"/>
    <w:lvl w:ilvl="0" w:tplc="D0AA9BC2">
      <w:start w:val="1"/>
      <w:numFmt w:val="bullet"/>
      <w:suff w:val="space"/>
      <w:lvlText w:val="-"/>
      <w:lvlJc w:val="left"/>
      <w:pPr>
        <w:ind w:left="1069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3" w15:restartNumberingAfterBreak="0">
    <w:nsid w:val="630E6AD3"/>
    <w:multiLevelType w:val="hybridMultilevel"/>
    <w:tmpl w:val="D0D4DF6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65943505"/>
    <w:multiLevelType w:val="hybridMultilevel"/>
    <w:tmpl w:val="31D8A674"/>
    <w:lvl w:ilvl="0" w:tplc="CFAC862E">
      <w:start w:val="1"/>
      <w:numFmt w:val="bullet"/>
      <w:suff w:val="space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91143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85092317">
    <w:abstractNumId w:val="22"/>
  </w:num>
  <w:num w:numId="2" w16cid:durableId="7950592">
    <w:abstractNumId w:val="12"/>
  </w:num>
  <w:num w:numId="3" w16cid:durableId="628048113">
    <w:abstractNumId w:val="6"/>
  </w:num>
  <w:num w:numId="4" w16cid:durableId="2135827608">
    <w:abstractNumId w:val="6"/>
    <w:lvlOverride w:ilvl="0">
      <w:startOverride w:val="1"/>
    </w:lvlOverride>
  </w:num>
  <w:num w:numId="5" w16cid:durableId="652831221">
    <w:abstractNumId w:val="6"/>
    <w:lvlOverride w:ilvl="0">
      <w:startOverride w:val="1"/>
    </w:lvlOverride>
  </w:num>
  <w:num w:numId="6" w16cid:durableId="66077165">
    <w:abstractNumId w:val="18"/>
  </w:num>
  <w:num w:numId="7" w16cid:durableId="1680040263">
    <w:abstractNumId w:val="19"/>
  </w:num>
  <w:num w:numId="8" w16cid:durableId="1202328333">
    <w:abstractNumId w:val="2"/>
  </w:num>
  <w:num w:numId="9" w16cid:durableId="1589458984">
    <w:abstractNumId w:val="0"/>
  </w:num>
  <w:num w:numId="10" w16cid:durableId="1697805710">
    <w:abstractNumId w:val="25"/>
  </w:num>
  <w:num w:numId="11" w16cid:durableId="1167405806">
    <w:abstractNumId w:val="1"/>
  </w:num>
  <w:num w:numId="12" w16cid:durableId="1111322349">
    <w:abstractNumId w:val="16"/>
  </w:num>
  <w:num w:numId="13" w16cid:durableId="1997298087">
    <w:abstractNumId w:val="23"/>
  </w:num>
  <w:num w:numId="14" w16cid:durableId="683169146">
    <w:abstractNumId w:val="26"/>
  </w:num>
  <w:num w:numId="15" w16cid:durableId="338122748">
    <w:abstractNumId w:val="9"/>
  </w:num>
  <w:num w:numId="16" w16cid:durableId="501437996">
    <w:abstractNumId w:val="8"/>
  </w:num>
  <w:num w:numId="17" w16cid:durableId="1591617279">
    <w:abstractNumId w:val="13"/>
  </w:num>
  <w:num w:numId="18" w16cid:durableId="1360275946">
    <w:abstractNumId w:val="15"/>
  </w:num>
  <w:num w:numId="19" w16cid:durableId="897470109">
    <w:abstractNumId w:val="10"/>
  </w:num>
  <w:num w:numId="20" w16cid:durableId="499661508">
    <w:abstractNumId w:val="17"/>
  </w:num>
  <w:num w:numId="21" w16cid:durableId="1366564385">
    <w:abstractNumId w:val="3"/>
  </w:num>
  <w:num w:numId="22" w16cid:durableId="1188564392">
    <w:abstractNumId w:val="24"/>
  </w:num>
  <w:num w:numId="23" w16cid:durableId="1857958919">
    <w:abstractNumId w:val="11"/>
  </w:num>
  <w:num w:numId="24" w16cid:durableId="1051883293">
    <w:abstractNumId w:val="21"/>
  </w:num>
  <w:num w:numId="25" w16cid:durableId="1719818309">
    <w:abstractNumId w:val="6"/>
    <w:lvlOverride w:ilvl="0">
      <w:startOverride w:val="1"/>
    </w:lvlOverride>
  </w:num>
  <w:num w:numId="26" w16cid:durableId="116875567">
    <w:abstractNumId w:val="14"/>
  </w:num>
  <w:num w:numId="27" w16cid:durableId="420222754">
    <w:abstractNumId w:val="4"/>
  </w:num>
  <w:num w:numId="28" w16cid:durableId="1241675929">
    <w:abstractNumId w:val="20"/>
  </w:num>
  <w:num w:numId="29" w16cid:durableId="2043820607">
    <w:abstractNumId w:val="5"/>
  </w:num>
  <w:num w:numId="30" w16cid:durableId="19999167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grammar="clean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D0"/>
    <w:rsid w:val="00006D8A"/>
    <w:rsid w:val="00006F7F"/>
    <w:rsid w:val="0002045E"/>
    <w:rsid w:val="00022EAD"/>
    <w:rsid w:val="00025B19"/>
    <w:rsid w:val="00036501"/>
    <w:rsid w:val="00043230"/>
    <w:rsid w:val="00046A82"/>
    <w:rsid w:val="000547B5"/>
    <w:rsid w:val="00056CFA"/>
    <w:rsid w:val="00070444"/>
    <w:rsid w:val="00071534"/>
    <w:rsid w:val="0008090B"/>
    <w:rsid w:val="00084431"/>
    <w:rsid w:val="0009070F"/>
    <w:rsid w:val="000B2040"/>
    <w:rsid w:val="000B6F91"/>
    <w:rsid w:val="000C03D0"/>
    <w:rsid w:val="000C63DA"/>
    <w:rsid w:val="000D3AE0"/>
    <w:rsid w:val="000E00EB"/>
    <w:rsid w:val="000E5CAB"/>
    <w:rsid w:val="000E61D2"/>
    <w:rsid w:val="000F676E"/>
    <w:rsid w:val="000F7858"/>
    <w:rsid w:val="00106615"/>
    <w:rsid w:val="00122DF6"/>
    <w:rsid w:val="00125A7A"/>
    <w:rsid w:val="00126FE5"/>
    <w:rsid w:val="001274E0"/>
    <w:rsid w:val="00131F94"/>
    <w:rsid w:val="00135AB1"/>
    <w:rsid w:val="001421E3"/>
    <w:rsid w:val="00154AC6"/>
    <w:rsid w:val="00157D07"/>
    <w:rsid w:val="001640F8"/>
    <w:rsid w:val="00174B87"/>
    <w:rsid w:val="0018210A"/>
    <w:rsid w:val="00197EED"/>
    <w:rsid w:val="001A0351"/>
    <w:rsid w:val="001B0305"/>
    <w:rsid w:val="001B17C1"/>
    <w:rsid w:val="001B5082"/>
    <w:rsid w:val="001B5A61"/>
    <w:rsid w:val="001C711D"/>
    <w:rsid w:val="001E2D45"/>
    <w:rsid w:val="001E5EE6"/>
    <w:rsid w:val="001F766F"/>
    <w:rsid w:val="00200860"/>
    <w:rsid w:val="002037EC"/>
    <w:rsid w:val="00211A64"/>
    <w:rsid w:val="002177AC"/>
    <w:rsid w:val="0022213E"/>
    <w:rsid w:val="0022470A"/>
    <w:rsid w:val="00230654"/>
    <w:rsid w:val="00234EB9"/>
    <w:rsid w:val="0023701C"/>
    <w:rsid w:val="00244503"/>
    <w:rsid w:val="00252AA1"/>
    <w:rsid w:val="002553ED"/>
    <w:rsid w:val="00267E9D"/>
    <w:rsid w:val="002725A2"/>
    <w:rsid w:val="00274B0D"/>
    <w:rsid w:val="00274D27"/>
    <w:rsid w:val="00277B1E"/>
    <w:rsid w:val="00287CDE"/>
    <w:rsid w:val="0029075A"/>
    <w:rsid w:val="0029217B"/>
    <w:rsid w:val="00293AB7"/>
    <w:rsid w:val="002B10FE"/>
    <w:rsid w:val="002B4735"/>
    <w:rsid w:val="002C107C"/>
    <w:rsid w:val="002C3279"/>
    <w:rsid w:val="002D52EA"/>
    <w:rsid w:val="002D5F2F"/>
    <w:rsid w:val="002D680A"/>
    <w:rsid w:val="002E1075"/>
    <w:rsid w:val="002F1F23"/>
    <w:rsid w:val="002F668A"/>
    <w:rsid w:val="00313BD4"/>
    <w:rsid w:val="003140F3"/>
    <w:rsid w:val="00316D0B"/>
    <w:rsid w:val="00325CC5"/>
    <w:rsid w:val="00331B36"/>
    <w:rsid w:val="00333DDD"/>
    <w:rsid w:val="00337D43"/>
    <w:rsid w:val="00345758"/>
    <w:rsid w:val="00350DEC"/>
    <w:rsid w:val="003566D4"/>
    <w:rsid w:val="003616AA"/>
    <w:rsid w:val="00362590"/>
    <w:rsid w:val="00362812"/>
    <w:rsid w:val="00383766"/>
    <w:rsid w:val="00384C98"/>
    <w:rsid w:val="003851CA"/>
    <w:rsid w:val="00390F2E"/>
    <w:rsid w:val="0039451A"/>
    <w:rsid w:val="0039541B"/>
    <w:rsid w:val="003A3CC8"/>
    <w:rsid w:val="003A40F8"/>
    <w:rsid w:val="003A6D6C"/>
    <w:rsid w:val="003C1293"/>
    <w:rsid w:val="003D14A5"/>
    <w:rsid w:val="003F696A"/>
    <w:rsid w:val="004062D2"/>
    <w:rsid w:val="00411C2A"/>
    <w:rsid w:val="004133F0"/>
    <w:rsid w:val="00413B66"/>
    <w:rsid w:val="0041542C"/>
    <w:rsid w:val="00426BF0"/>
    <w:rsid w:val="004325B4"/>
    <w:rsid w:val="00446D2F"/>
    <w:rsid w:val="00454E45"/>
    <w:rsid w:val="00463790"/>
    <w:rsid w:val="00470226"/>
    <w:rsid w:val="0047368C"/>
    <w:rsid w:val="00473C53"/>
    <w:rsid w:val="00480624"/>
    <w:rsid w:val="00483142"/>
    <w:rsid w:val="00485388"/>
    <w:rsid w:val="00495E8A"/>
    <w:rsid w:val="004B36B5"/>
    <w:rsid w:val="004B683D"/>
    <w:rsid w:val="004B6955"/>
    <w:rsid w:val="004D1C92"/>
    <w:rsid w:val="004D1D4C"/>
    <w:rsid w:val="004D2CE9"/>
    <w:rsid w:val="004D56ED"/>
    <w:rsid w:val="004F2692"/>
    <w:rsid w:val="00540F99"/>
    <w:rsid w:val="00544C90"/>
    <w:rsid w:val="00547AB8"/>
    <w:rsid w:val="00551083"/>
    <w:rsid w:val="00570506"/>
    <w:rsid w:val="005728C6"/>
    <w:rsid w:val="00583066"/>
    <w:rsid w:val="005842D8"/>
    <w:rsid w:val="005976D6"/>
    <w:rsid w:val="005A217E"/>
    <w:rsid w:val="005A42A4"/>
    <w:rsid w:val="005B75D8"/>
    <w:rsid w:val="005C2834"/>
    <w:rsid w:val="005C4F67"/>
    <w:rsid w:val="005C5FCB"/>
    <w:rsid w:val="005C6335"/>
    <w:rsid w:val="005D0FDF"/>
    <w:rsid w:val="005D10F9"/>
    <w:rsid w:val="005D6904"/>
    <w:rsid w:val="00611A26"/>
    <w:rsid w:val="00630C52"/>
    <w:rsid w:val="006533C0"/>
    <w:rsid w:val="00653720"/>
    <w:rsid w:val="00670A29"/>
    <w:rsid w:val="00677D47"/>
    <w:rsid w:val="00682EC2"/>
    <w:rsid w:val="00685504"/>
    <w:rsid w:val="00686028"/>
    <w:rsid w:val="006947D9"/>
    <w:rsid w:val="006B2E38"/>
    <w:rsid w:val="006C48BD"/>
    <w:rsid w:val="006C4D71"/>
    <w:rsid w:val="006D0C39"/>
    <w:rsid w:val="006D1012"/>
    <w:rsid w:val="006E7398"/>
    <w:rsid w:val="006F31CA"/>
    <w:rsid w:val="006F7E2A"/>
    <w:rsid w:val="00701393"/>
    <w:rsid w:val="0070520D"/>
    <w:rsid w:val="00711564"/>
    <w:rsid w:val="00713791"/>
    <w:rsid w:val="00713CF5"/>
    <w:rsid w:val="00715B4C"/>
    <w:rsid w:val="0073286F"/>
    <w:rsid w:val="00735BC2"/>
    <w:rsid w:val="007369F6"/>
    <w:rsid w:val="00741137"/>
    <w:rsid w:val="00743158"/>
    <w:rsid w:val="00774D8B"/>
    <w:rsid w:val="00775943"/>
    <w:rsid w:val="00781EB2"/>
    <w:rsid w:val="0078733E"/>
    <w:rsid w:val="00792548"/>
    <w:rsid w:val="00793A78"/>
    <w:rsid w:val="007A4C98"/>
    <w:rsid w:val="007B1296"/>
    <w:rsid w:val="007B43F3"/>
    <w:rsid w:val="007B53D1"/>
    <w:rsid w:val="007B6AC9"/>
    <w:rsid w:val="007E035D"/>
    <w:rsid w:val="007E25FA"/>
    <w:rsid w:val="007F028B"/>
    <w:rsid w:val="007F0347"/>
    <w:rsid w:val="007F6955"/>
    <w:rsid w:val="00800364"/>
    <w:rsid w:val="00801556"/>
    <w:rsid w:val="008022F5"/>
    <w:rsid w:val="00810637"/>
    <w:rsid w:val="008123B2"/>
    <w:rsid w:val="008156AB"/>
    <w:rsid w:val="00827FD2"/>
    <w:rsid w:val="00834493"/>
    <w:rsid w:val="0083534A"/>
    <w:rsid w:val="00842D89"/>
    <w:rsid w:val="0084608B"/>
    <w:rsid w:val="00847E09"/>
    <w:rsid w:val="00850733"/>
    <w:rsid w:val="008532F7"/>
    <w:rsid w:val="0085455E"/>
    <w:rsid w:val="00856B21"/>
    <w:rsid w:val="00871F21"/>
    <w:rsid w:val="00886077"/>
    <w:rsid w:val="00886203"/>
    <w:rsid w:val="008900FC"/>
    <w:rsid w:val="00891E1F"/>
    <w:rsid w:val="008920D4"/>
    <w:rsid w:val="008970A6"/>
    <w:rsid w:val="008976F7"/>
    <w:rsid w:val="008A3D99"/>
    <w:rsid w:val="008A7779"/>
    <w:rsid w:val="008B120D"/>
    <w:rsid w:val="008B4A00"/>
    <w:rsid w:val="008B57EE"/>
    <w:rsid w:val="008C6246"/>
    <w:rsid w:val="008D14F3"/>
    <w:rsid w:val="008D6BA1"/>
    <w:rsid w:val="008E2E52"/>
    <w:rsid w:val="009074AA"/>
    <w:rsid w:val="00907A2C"/>
    <w:rsid w:val="00911DB8"/>
    <w:rsid w:val="009171D5"/>
    <w:rsid w:val="00927D29"/>
    <w:rsid w:val="00931597"/>
    <w:rsid w:val="00934290"/>
    <w:rsid w:val="009422C4"/>
    <w:rsid w:val="009500FD"/>
    <w:rsid w:val="009532B6"/>
    <w:rsid w:val="00973201"/>
    <w:rsid w:val="009803EF"/>
    <w:rsid w:val="00983A1E"/>
    <w:rsid w:val="009968BE"/>
    <w:rsid w:val="009A5998"/>
    <w:rsid w:val="009C61C2"/>
    <w:rsid w:val="009E41C3"/>
    <w:rsid w:val="009F2122"/>
    <w:rsid w:val="009F5154"/>
    <w:rsid w:val="00A001A3"/>
    <w:rsid w:val="00A02929"/>
    <w:rsid w:val="00A07267"/>
    <w:rsid w:val="00A113D0"/>
    <w:rsid w:val="00A1150B"/>
    <w:rsid w:val="00A15409"/>
    <w:rsid w:val="00A20590"/>
    <w:rsid w:val="00A2059F"/>
    <w:rsid w:val="00A23795"/>
    <w:rsid w:val="00A30F67"/>
    <w:rsid w:val="00A57474"/>
    <w:rsid w:val="00A659C2"/>
    <w:rsid w:val="00A83FCD"/>
    <w:rsid w:val="00A87A5A"/>
    <w:rsid w:val="00A9702A"/>
    <w:rsid w:val="00AA3FCC"/>
    <w:rsid w:val="00AA719F"/>
    <w:rsid w:val="00AB291C"/>
    <w:rsid w:val="00AB45D6"/>
    <w:rsid w:val="00AC38A1"/>
    <w:rsid w:val="00AF512F"/>
    <w:rsid w:val="00B0155D"/>
    <w:rsid w:val="00B1423E"/>
    <w:rsid w:val="00B24190"/>
    <w:rsid w:val="00B44A6D"/>
    <w:rsid w:val="00B64EC5"/>
    <w:rsid w:val="00B73778"/>
    <w:rsid w:val="00B82787"/>
    <w:rsid w:val="00BA1814"/>
    <w:rsid w:val="00BB22C1"/>
    <w:rsid w:val="00BB5B69"/>
    <w:rsid w:val="00BE2E89"/>
    <w:rsid w:val="00BE69D9"/>
    <w:rsid w:val="00BF14DD"/>
    <w:rsid w:val="00C02CA6"/>
    <w:rsid w:val="00C0687F"/>
    <w:rsid w:val="00C12F16"/>
    <w:rsid w:val="00C21DCD"/>
    <w:rsid w:val="00C337A1"/>
    <w:rsid w:val="00C43743"/>
    <w:rsid w:val="00C43868"/>
    <w:rsid w:val="00C442FB"/>
    <w:rsid w:val="00C4508F"/>
    <w:rsid w:val="00C46689"/>
    <w:rsid w:val="00C569B4"/>
    <w:rsid w:val="00C706EA"/>
    <w:rsid w:val="00C8464F"/>
    <w:rsid w:val="00C871DC"/>
    <w:rsid w:val="00C934F9"/>
    <w:rsid w:val="00C935A3"/>
    <w:rsid w:val="00C9458F"/>
    <w:rsid w:val="00CA55AD"/>
    <w:rsid w:val="00CB19D0"/>
    <w:rsid w:val="00CB237A"/>
    <w:rsid w:val="00CB5F04"/>
    <w:rsid w:val="00CB6D0B"/>
    <w:rsid w:val="00CC3301"/>
    <w:rsid w:val="00CC648B"/>
    <w:rsid w:val="00CD0DD0"/>
    <w:rsid w:val="00CE3B5E"/>
    <w:rsid w:val="00CE4643"/>
    <w:rsid w:val="00CE58C3"/>
    <w:rsid w:val="00CF56F4"/>
    <w:rsid w:val="00D0206C"/>
    <w:rsid w:val="00D1444B"/>
    <w:rsid w:val="00D14DB1"/>
    <w:rsid w:val="00D160AE"/>
    <w:rsid w:val="00D17ACC"/>
    <w:rsid w:val="00D51EAF"/>
    <w:rsid w:val="00D56651"/>
    <w:rsid w:val="00D56F33"/>
    <w:rsid w:val="00D57A54"/>
    <w:rsid w:val="00D614AA"/>
    <w:rsid w:val="00D929E9"/>
    <w:rsid w:val="00D959DA"/>
    <w:rsid w:val="00D96D59"/>
    <w:rsid w:val="00DA117C"/>
    <w:rsid w:val="00DA750A"/>
    <w:rsid w:val="00DC5424"/>
    <w:rsid w:val="00DD2D10"/>
    <w:rsid w:val="00DD2E9E"/>
    <w:rsid w:val="00E46B85"/>
    <w:rsid w:val="00E472B4"/>
    <w:rsid w:val="00E53984"/>
    <w:rsid w:val="00E54187"/>
    <w:rsid w:val="00E55FF5"/>
    <w:rsid w:val="00E57468"/>
    <w:rsid w:val="00E67943"/>
    <w:rsid w:val="00E81748"/>
    <w:rsid w:val="00E81793"/>
    <w:rsid w:val="00E83A33"/>
    <w:rsid w:val="00E86806"/>
    <w:rsid w:val="00E9297B"/>
    <w:rsid w:val="00E93448"/>
    <w:rsid w:val="00E948C7"/>
    <w:rsid w:val="00EB1083"/>
    <w:rsid w:val="00ED2643"/>
    <w:rsid w:val="00EE2660"/>
    <w:rsid w:val="00F116CE"/>
    <w:rsid w:val="00F31BF1"/>
    <w:rsid w:val="00F359E2"/>
    <w:rsid w:val="00F3709A"/>
    <w:rsid w:val="00F40EAC"/>
    <w:rsid w:val="00F41E63"/>
    <w:rsid w:val="00F44D11"/>
    <w:rsid w:val="00F57F60"/>
    <w:rsid w:val="00F82995"/>
    <w:rsid w:val="00FB1E9B"/>
    <w:rsid w:val="00FB5890"/>
    <w:rsid w:val="00FC7408"/>
    <w:rsid w:val="00FD5047"/>
    <w:rsid w:val="00FE07E2"/>
    <w:rsid w:val="00FE2468"/>
    <w:rsid w:val="00FF6FC9"/>
    <w:rsid w:val="00FF7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244D1F"/>
  <w15:chartTrackingRefBased/>
  <w15:docId w15:val="{C21EE6DD-5483-46A9-9053-19B7B03C0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39451A"/>
    <w:pPr>
      <w:numPr>
        <w:numId w:val="29"/>
      </w:numPr>
    </w:pPr>
  </w:style>
  <w:style w:type="character" w:customStyle="1" w:styleId="af6">
    <w:name w:val="Список маркированный Знак"/>
    <w:basedOn w:val="af0"/>
    <w:link w:val="a1"/>
    <w:rsid w:val="0039451A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customStyle="1" w:styleId="ds-markdown-paragraph">
    <w:name w:val="ds-markdown-paragraph"/>
    <w:basedOn w:val="a2"/>
    <w:rsid w:val="001421E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3">
    <w:name w:val="annotation reference"/>
    <w:basedOn w:val="a4"/>
    <w:uiPriority w:val="99"/>
    <w:semiHidden/>
    <w:unhideWhenUsed/>
    <w:rsid w:val="00544C90"/>
    <w:rPr>
      <w:sz w:val="16"/>
      <w:szCs w:val="16"/>
    </w:rPr>
  </w:style>
  <w:style w:type="paragraph" w:styleId="aff4">
    <w:name w:val="annotation text"/>
    <w:basedOn w:val="a2"/>
    <w:link w:val="aff5"/>
    <w:uiPriority w:val="99"/>
    <w:semiHidden/>
    <w:unhideWhenUsed/>
    <w:rsid w:val="00544C90"/>
    <w:rPr>
      <w:sz w:val="20"/>
      <w:szCs w:val="20"/>
    </w:rPr>
  </w:style>
  <w:style w:type="character" w:customStyle="1" w:styleId="aff5">
    <w:name w:val="Текст примечания Знак"/>
    <w:basedOn w:val="a4"/>
    <w:link w:val="aff4"/>
    <w:uiPriority w:val="99"/>
    <w:semiHidden/>
    <w:rsid w:val="00544C90"/>
    <w:rPr>
      <w:rFonts w:ascii="Times New Roman" w:hAnsi="Times New Roman"/>
      <w:sz w:val="20"/>
      <w:szCs w:val="20"/>
    </w:rPr>
  </w:style>
  <w:style w:type="paragraph" w:styleId="aff6">
    <w:name w:val="annotation subject"/>
    <w:basedOn w:val="aff4"/>
    <w:next w:val="aff4"/>
    <w:link w:val="aff7"/>
    <w:uiPriority w:val="99"/>
    <w:semiHidden/>
    <w:unhideWhenUsed/>
    <w:rsid w:val="00544C90"/>
    <w:rPr>
      <w:b/>
      <w:bCs/>
    </w:rPr>
  </w:style>
  <w:style w:type="character" w:customStyle="1" w:styleId="aff7">
    <w:name w:val="Тема примечания Знак"/>
    <w:basedOn w:val="aff5"/>
    <w:link w:val="aff6"/>
    <w:uiPriority w:val="99"/>
    <w:semiHidden/>
    <w:rsid w:val="00544C90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5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ibooks.ru/bookshelf/353395/reading%20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znanium.ru/catalog/product/1189345%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znanium.com/catalog/product/1937956%20" TargetMode="External"/><Relationship Id="rId20" Type="http://schemas.openxmlformats.org/officeDocument/2006/relationships/hyperlink" Target="https://ibooks.ru/bookshelf/361450/reading%2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s://ibooks.ru/bookshelf/396461/reading%2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99C61-7AF4-4748-87A4-CFF33CEEB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1661</TotalTime>
  <Pages>30</Pages>
  <Words>4863</Words>
  <Characters>27725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Колосов</dc:creator>
  <cp:keywords/>
  <dc:description/>
  <cp:lastModifiedBy>Вадим Колосов</cp:lastModifiedBy>
  <cp:revision>197</cp:revision>
  <dcterms:created xsi:type="dcterms:W3CDTF">2025-05-14T07:02:00Z</dcterms:created>
  <dcterms:modified xsi:type="dcterms:W3CDTF">2026-03-31T20:05:00Z</dcterms:modified>
</cp:coreProperties>
</file>