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365445A" w14:textId="7F7ED158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6EFC0BC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565DD93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963FFA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3C53AB9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0EABEB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8A3137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32DF99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35CE105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D54DF2C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C027C7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66DC723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C7D3E64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BCF5068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4B4C6399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C95B8CD" w14:textId="325CFA25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И.А. Бастрыкина</w:t>
          </w:r>
        </w:p>
        <w:p w14:paraId="26DF709C" w14:textId="53B47018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</w:r>
          <w:r w:rsidR="008920D4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(И.О. Фамилия)</w:t>
          </w:r>
        </w:p>
        <w:p w14:paraId="64EFC5DE" w14:textId="7CE8725F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6E7398" w:rsidRPr="006E7398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5D86D48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89320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F46F50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32153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5C647708" w14:textId="2A9D6249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68B87C2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15375383" w14:textId="4F763237" w:rsidR="00CA55AD" w:rsidRPr="00084431" w:rsidRDefault="008920D4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АР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ОО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«</w:t>
                </w:r>
                <w:r w:rsidR="0078733E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Федерация тхэквондо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ГТФ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»</w:t>
                </w:r>
              </w:p>
            </w:tc>
          </w:tr>
          <w:tr w:rsidR="00084431" w:rsidRPr="002E1075" w14:paraId="0C890A2B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1E3D5AD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43C2AD24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057CF91" w14:textId="395F6C3F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25BA1C64" w14:textId="77777777" w:rsidTr="0040071C">
            <w:trPr>
              <w:trHeight w:val="227"/>
            </w:trPr>
            <w:tc>
              <w:tcPr>
                <w:tcW w:w="9354" w:type="dxa"/>
              </w:tcPr>
              <w:p w14:paraId="1E791227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6FDFE0F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F8BC226" w14:textId="77777777" w:rsidR="00CA55AD" w:rsidRPr="00495E8A" w:rsidRDefault="00CA55AD" w:rsidP="00495E8A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1FA3F49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FE9FA19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E2C7D5A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0BD1D1A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8ED3B5" w14:textId="77777777"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B655D3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31A94210" w14:textId="77777777" w:rsidTr="0040071C">
            <w:tc>
              <w:tcPr>
                <w:tcW w:w="1384" w:type="dxa"/>
              </w:tcPr>
              <w:p w14:paraId="4AB60DD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453E3C3C" w14:textId="77777777" w:rsidR="00CA55AD" w:rsidRPr="00E93448" w:rsidRDefault="00886203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F99B40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469CF990" w14:textId="085760FA"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0F1EF4FD" w14:textId="77777777" w:rsidR="00CA55AD" w:rsidRPr="00E93448" w:rsidRDefault="00886203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Колосов</w:t>
                </w:r>
              </w:p>
            </w:tc>
          </w:tr>
          <w:tr w:rsidR="00CA55AD" w:rsidRPr="002E1075" w14:paraId="3AA49C4E" w14:textId="77777777" w:rsidTr="0040071C">
            <w:tc>
              <w:tcPr>
                <w:tcW w:w="1384" w:type="dxa"/>
              </w:tcPr>
              <w:p w14:paraId="455823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6155B39E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2FD8AC5C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65917D8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2F48BD1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5558B84" w14:textId="77777777" w:rsidTr="0040071C">
            <w:tc>
              <w:tcPr>
                <w:tcW w:w="3936" w:type="dxa"/>
                <w:gridSpan w:val="3"/>
              </w:tcPr>
              <w:p w14:paraId="580D2BD5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C577FD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3D13A4C" w14:textId="6FCBB3C6"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CB6367F" w14:textId="56E24105" w:rsidR="00CA55AD" w:rsidRPr="00E93448" w:rsidRDefault="005A42A4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И.А. Бастрыкина</w:t>
                </w:r>
              </w:p>
            </w:tc>
          </w:tr>
          <w:tr w:rsidR="00CA55AD" w:rsidRPr="002E1075" w14:paraId="38881F51" w14:textId="77777777" w:rsidTr="0040071C">
            <w:tc>
              <w:tcPr>
                <w:tcW w:w="2010" w:type="dxa"/>
                <w:gridSpan w:val="2"/>
              </w:tcPr>
              <w:p w14:paraId="4DD61793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29534D5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7BCA4AB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AA0EEA1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AEF471E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92642F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F21A54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39AADCE" w14:textId="77777777"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4E8E43B" w14:textId="0190A662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8B4A0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</w:p>
      </w:sdtContent>
    </w:sdt>
    <w:p w14:paraId="45886B7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104C63BA" w14:textId="08985A65" w:rsidR="00343221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6373021" w:history="1">
        <w:r w:rsidR="00343221" w:rsidRPr="00D6629F">
          <w:rPr>
            <w:rStyle w:val="af7"/>
            <w:noProof/>
          </w:rPr>
          <w:t>Перечень сокращений и обозначений</w:t>
        </w:r>
        <w:r w:rsidR="00343221">
          <w:rPr>
            <w:noProof/>
            <w:webHidden/>
          </w:rPr>
          <w:tab/>
        </w:r>
        <w:r w:rsidR="00343221">
          <w:rPr>
            <w:noProof/>
            <w:webHidden/>
          </w:rPr>
          <w:fldChar w:fldCharType="begin"/>
        </w:r>
        <w:r w:rsidR="00343221">
          <w:rPr>
            <w:noProof/>
            <w:webHidden/>
          </w:rPr>
          <w:instrText xml:space="preserve"> PAGEREF _Toc226373021 \h </w:instrText>
        </w:r>
        <w:r w:rsidR="00343221">
          <w:rPr>
            <w:noProof/>
            <w:webHidden/>
          </w:rPr>
        </w:r>
        <w:r w:rsidR="00343221">
          <w:rPr>
            <w:noProof/>
            <w:webHidden/>
          </w:rPr>
          <w:fldChar w:fldCharType="separate"/>
        </w:r>
        <w:r w:rsidR="00343221">
          <w:rPr>
            <w:noProof/>
            <w:webHidden/>
          </w:rPr>
          <w:t>3</w:t>
        </w:r>
        <w:r w:rsidR="00343221">
          <w:rPr>
            <w:noProof/>
            <w:webHidden/>
          </w:rPr>
          <w:fldChar w:fldCharType="end"/>
        </w:r>
      </w:hyperlink>
    </w:p>
    <w:p w14:paraId="5D9A822D" w14:textId="10165F76" w:rsidR="00343221" w:rsidRDefault="0034322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2" w:history="1">
        <w:r w:rsidRPr="00D6629F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80ED9D" w14:textId="422A24E2" w:rsidR="00343221" w:rsidRDefault="0034322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3" w:history="1">
        <w:r w:rsidRPr="00D6629F">
          <w:rPr>
            <w:rStyle w:val="af7"/>
            <w:noProof/>
          </w:rPr>
          <w:t>1 Охрана труда и техника безопасности при работе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285DC6" w14:textId="354D7ECA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4" w:history="1">
        <w:r w:rsidRPr="00D6629F">
          <w:rPr>
            <w:rStyle w:val="af7"/>
            <w:noProof/>
          </w:rPr>
          <w:t>1.1 Общие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A2688B" w14:textId="1F7B4B77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5" w:history="1">
        <w:r w:rsidRPr="00D6629F">
          <w:rPr>
            <w:rStyle w:val="af7"/>
            <w:noProof/>
          </w:rPr>
          <w:t>1.2 Требования безопасности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9180D3" w14:textId="2BF9BE7D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6" w:history="1">
        <w:r w:rsidRPr="00D6629F">
          <w:rPr>
            <w:rStyle w:val="af7"/>
            <w:bCs/>
            <w:noProof/>
          </w:rPr>
          <w:t>1.3</w:t>
        </w:r>
        <w:r w:rsidRPr="00D6629F">
          <w:rPr>
            <w:rStyle w:val="af7"/>
            <w:noProof/>
          </w:rPr>
          <w:t xml:space="preserve"> Требования безопасности во время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0800CF" w14:textId="6F3D6690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7" w:history="1">
        <w:r w:rsidRPr="00D6629F">
          <w:rPr>
            <w:rStyle w:val="af7"/>
            <w:noProof/>
          </w:rPr>
          <w:t>1.4 Требования охраны труда в аварийных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13DD18" w14:textId="32A63B99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8" w:history="1">
        <w:r w:rsidRPr="00D6629F">
          <w:rPr>
            <w:rStyle w:val="af7"/>
            <w:noProof/>
          </w:rPr>
          <w:t>1.5 Требования охраны труда по окончании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1597AA" w14:textId="3E297CBA" w:rsidR="00343221" w:rsidRDefault="0034322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29" w:history="1">
        <w:r w:rsidRPr="00D6629F">
          <w:rPr>
            <w:rStyle w:val="af7"/>
            <w:noProof/>
          </w:rPr>
          <w:t>2 Выполнение работ по ПМ.02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684C92" w14:textId="4631E196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0" w:history="1">
        <w:r w:rsidRPr="00D6629F">
          <w:rPr>
            <w:rStyle w:val="af7"/>
            <w:noProof/>
          </w:rPr>
          <w:t>2.1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4E4186" w14:textId="537DE9AB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1" w:history="1">
        <w:r w:rsidRPr="00D6629F">
          <w:rPr>
            <w:rStyle w:val="af7"/>
            <w:noProof/>
          </w:rPr>
          <w:t>2.2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348C44" w14:textId="1C1EF91F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2" w:history="1">
        <w:r w:rsidRPr="00D6629F">
          <w:rPr>
            <w:rStyle w:val="af7"/>
            <w:noProof/>
            <w:lang w:val="en-US"/>
          </w:rPr>
          <w:t>2.3</w:t>
        </w:r>
        <w:r w:rsidRPr="00D6629F">
          <w:rPr>
            <w:rStyle w:val="af7"/>
            <w:noProof/>
          </w:rPr>
          <w:t xml:space="preserve"> Проектирование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F5FDB2" w14:textId="36F29726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3" w:history="1">
        <w:r w:rsidRPr="00D6629F">
          <w:rPr>
            <w:rStyle w:val="af7"/>
            <w:noProof/>
          </w:rPr>
          <w:t>2.4 Разработка и интеграция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126C35" w14:textId="29C59730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4" w:history="1">
        <w:r w:rsidRPr="00D6629F">
          <w:rPr>
            <w:rStyle w:val="af7"/>
            <w:noProof/>
          </w:rPr>
          <w:t>2.5 Описание работы с системой контроля версий и проверка соответствия стандартам кодирования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CDFF3A" w14:textId="323E9967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5" w:history="1">
        <w:r w:rsidRPr="00D6629F">
          <w:rPr>
            <w:rStyle w:val="af7"/>
            <w:noProof/>
          </w:rPr>
          <w:t>2.6 Отладка и тестирование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C522F9" w14:textId="7B3CCE8B" w:rsidR="00343221" w:rsidRDefault="0034322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6" w:history="1">
        <w:r w:rsidRPr="00D6629F">
          <w:rPr>
            <w:rStyle w:val="af7"/>
            <w:noProof/>
          </w:rPr>
          <w:t>3 Выполнение работ по ПМ.04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DB6833" w14:textId="08B82A8C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7" w:history="1">
        <w:r w:rsidRPr="00D6629F">
          <w:rPr>
            <w:rStyle w:val="af7"/>
            <w:noProof/>
          </w:rPr>
          <w:t>3.1 Настройка конфигурации и инсталляция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3939C7" w14:textId="0F01EA9F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8" w:history="1">
        <w:r w:rsidRPr="00D6629F">
          <w:rPr>
            <w:rStyle w:val="af7"/>
            <w:noProof/>
          </w:rPr>
          <w:t>3.2 Анализ эксплуатационных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6A770C" w14:textId="495516CF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39" w:history="1">
        <w:r w:rsidRPr="00D6629F">
          <w:rPr>
            <w:rStyle w:val="af7"/>
            <w:noProof/>
          </w:rPr>
          <w:t>3.3 Модификация компонентов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65F13B" w14:textId="275AAEEB" w:rsidR="00343221" w:rsidRDefault="0034322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40" w:history="1">
        <w:r w:rsidRPr="00D6629F">
          <w:rPr>
            <w:rStyle w:val="af7"/>
            <w:noProof/>
          </w:rPr>
          <w:t>3.4 Обеспечение защиты ПО 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E45787" w14:textId="0A536F26" w:rsidR="00343221" w:rsidRDefault="0034322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41" w:history="1">
        <w:r w:rsidRPr="00D6629F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FE8985" w14:textId="3EDFB6D1" w:rsidR="00343221" w:rsidRDefault="0034322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6373042" w:history="1">
        <w:r w:rsidRPr="00D6629F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A4ABDC" w14:textId="74EE84FC" w:rsidR="008532F7" w:rsidRPr="008532F7" w:rsidRDefault="009968BE" w:rsidP="008532F7">
      <w:r>
        <w:fldChar w:fldCharType="end"/>
      </w:r>
    </w:p>
    <w:p w14:paraId="316224EA" w14:textId="77777777" w:rsidR="00800364" w:rsidRDefault="00800364" w:rsidP="00800364">
      <w:pPr>
        <w:pStyle w:val="a7"/>
      </w:pPr>
      <w:bookmarkStart w:id="0" w:name="_Toc198114578"/>
      <w:bookmarkStart w:id="1" w:name="_Toc226373021"/>
      <w:r>
        <w:lastRenderedPageBreak/>
        <w:t>Перечень сокращений и обозначений</w:t>
      </w:r>
      <w:bookmarkEnd w:id="0"/>
      <w:bookmarkEnd w:id="1"/>
    </w:p>
    <w:p w14:paraId="1D2EE094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5BA92C36" w14:textId="77777777" w:rsidR="008B1F0C" w:rsidRDefault="008B1F0C" w:rsidP="006D0C39">
      <w:pPr>
        <w:pStyle w:val="a3"/>
      </w:pPr>
      <w:r>
        <w:t>АРОО</w:t>
      </w:r>
      <w:r w:rsidRPr="00B834C3">
        <w:t xml:space="preserve"> –</w:t>
      </w:r>
      <w:r>
        <w:t xml:space="preserve"> архангельская региональная общественная организация</w:t>
      </w:r>
    </w:p>
    <w:p w14:paraId="0411EF42" w14:textId="77777777" w:rsidR="008B1F0C" w:rsidRDefault="008B1F0C" w:rsidP="00CB19D0">
      <w:pPr>
        <w:pStyle w:val="a3"/>
      </w:pPr>
      <w:r w:rsidRPr="00A2059F">
        <w:t>БД – база данных</w:t>
      </w:r>
    </w:p>
    <w:p w14:paraId="0E1C4C1E" w14:textId="53586054" w:rsidR="008B1F0C" w:rsidRPr="00B727C4" w:rsidRDefault="008B1F0C" w:rsidP="00CC0393">
      <w:pPr>
        <w:pStyle w:val="a3"/>
      </w:pPr>
      <w:r>
        <w:t>ГТФ – глобальная федерация тхэквондо</w:t>
      </w:r>
    </w:p>
    <w:p w14:paraId="6EA0CBC0" w14:textId="77777777" w:rsidR="008B1F0C" w:rsidRPr="00614BBD" w:rsidRDefault="008B1F0C" w:rsidP="004B5EE2">
      <w:pPr>
        <w:pStyle w:val="a3"/>
      </w:pPr>
      <w:r>
        <w:t>КС – компьютерные средства</w:t>
      </w:r>
    </w:p>
    <w:p w14:paraId="29B56F13" w14:textId="77777777" w:rsidR="008B1F0C" w:rsidRPr="00A2059F" w:rsidRDefault="008B1F0C" w:rsidP="002D0CEC">
      <w:pPr>
        <w:pStyle w:val="a3"/>
      </w:pPr>
      <w:r>
        <w:t>ОС – операционная система</w:t>
      </w:r>
    </w:p>
    <w:p w14:paraId="3072FC27" w14:textId="77777777" w:rsidR="008B1F0C" w:rsidRPr="00A2059F" w:rsidRDefault="008B1F0C" w:rsidP="00CB19D0">
      <w:pPr>
        <w:pStyle w:val="a3"/>
      </w:pPr>
      <w:r w:rsidRPr="00A2059F">
        <w:t>ПК – персональный компьютер</w:t>
      </w:r>
    </w:p>
    <w:p w14:paraId="46402C40" w14:textId="77777777" w:rsidR="008B1F0C" w:rsidRPr="00A2059F" w:rsidRDefault="008B1F0C" w:rsidP="00CB19D0">
      <w:pPr>
        <w:pStyle w:val="a3"/>
      </w:pPr>
      <w:bookmarkStart w:id="2" w:name="_Hlk138649109"/>
      <w:r w:rsidRPr="00A2059F">
        <w:t>ПМ – программный модуль</w:t>
      </w:r>
      <w:bookmarkEnd w:id="2"/>
    </w:p>
    <w:p w14:paraId="26EE630D" w14:textId="77777777" w:rsidR="008B1F0C" w:rsidRPr="00A2059F" w:rsidRDefault="008B1F0C" w:rsidP="00CB19D0">
      <w:pPr>
        <w:pStyle w:val="a3"/>
      </w:pPr>
      <w:r w:rsidRPr="00A2059F">
        <w:t>ПО – программное обеспечение</w:t>
      </w:r>
    </w:p>
    <w:p w14:paraId="225AAE5C" w14:textId="77777777" w:rsidR="008B1F0C" w:rsidRPr="00A2059F" w:rsidRDefault="008B1F0C" w:rsidP="00EE3ED0">
      <w:pPr>
        <w:pStyle w:val="a3"/>
      </w:pPr>
      <w:r w:rsidRPr="00A2059F">
        <w:t>СУБД – система управления базами данных</w:t>
      </w:r>
    </w:p>
    <w:p w14:paraId="204AC032" w14:textId="77777777" w:rsidR="00D13E6E" w:rsidRPr="00DF7F38" w:rsidRDefault="00D13E6E" w:rsidP="00125A7A">
      <w:pPr>
        <w:pStyle w:val="ab"/>
        <w:tabs>
          <w:tab w:val="left" w:pos="993"/>
        </w:tabs>
        <w:spacing w:line="360" w:lineRule="auto"/>
        <w:ind w:left="709"/>
      </w:pPr>
    </w:p>
    <w:p w14:paraId="24A5FA4D" w14:textId="77777777" w:rsidR="008B1F0C" w:rsidRPr="00D13E6E" w:rsidRDefault="008B1F0C" w:rsidP="00A92FF5">
      <w:pPr>
        <w:pStyle w:val="ab"/>
        <w:tabs>
          <w:tab w:val="left" w:pos="993"/>
        </w:tabs>
        <w:spacing w:line="360" w:lineRule="auto"/>
        <w:ind w:left="709"/>
      </w:pPr>
      <w:r>
        <w:rPr>
          <w:lang w:val="en-US"/>
        </w:rPr>
        <w:t>IDE</w:t>
      </w:r>
      <w:r w:rsidRPr="00D13E6E">
        <w:t xml:space="preserve"> – </w:t>
      </w:r>
      <w:r>
        <w:t>интегрированная среда разработки</w:t>
      </w:r>
    </w:p>
    <w:p w14:paraId="0E8029C0" w14:textId="77777777" w:rsidR="008B1F0C" w:rsidRDefault="008B1F0C" w:rsidP="00A92FF5">
      <w:pPr>
        <w:pStyle w:val="ab"/>
        <w:tabs>
          <w:tab w:val="left" w:pos="993"/>
        </w:tabs>
        <w:spacing w:line="360" w:lineRule="auto"/>
        <w:ind w:left="709"/>
        <w:rPr>
          <w:lang w:val="en-US"/>
        </w:rPr>
      </w:pPr>
      <w:r w:rsidRPr="00741137">
        <w:rPr>
          <w:lang w:val="en-US"/>
        </w:rPr>
        <w:t>SQL</w:t>
      </w:r>
      <w:r w:rsidRPr="00DF7F38">
        <w:rPr>
          <w:lang w:val="en-US"/>
        </w:rPr>
        <w:t xml:space="preserve"> – </w:t>
      </w:r>
      <w:r w:rsidRPr="00741137">
        <w:t>язык</w:t>
      </w:r>
      <w:r w:rsidRPr="00DF7F38">
        <w:rPr>
          <w:lang w:val="en-US"/>
        </w:rPr>
        <w:t xml:space="preserve"> </w:t>
      </w:r>
      <w:r w:rsidRPr="00741137">
        <w:t>структурированных</w:t>
      </w:r>
      <w:r w:rsidRPr="00DF7F38">
        <w:rPr>
          <w:lang w:val="en-US"/>
        </w:rPr>
        <w:t xml:space="preserve"> </w:t>
      </w:r>
      <w:r w:rsidRPr="00741137">
        <w:t>запросов</w:t>
      </w:r>
    </w:p>
    <w:p w14:paraId="65CE730E" w14:textId="77777777" w:rsidR="008B1F0C" w:rsidRPr="00725AA1" w:rsidRDefault="008B1F0C" w:rsidP="00A92FF5">
      <w:pPr>
        <w:pStyle w:val="ab"/>
        <w:tabs>
          <w:tab w:val="left" w:pos="993"/>
        </w:tabs>
        <w:spacing w:line="360" w:lineRule="auto"/>
        <w:ind w:left="709"/>
        <w:rPr>
          <w:lang w:val="en-US"/>
        </w:rPr>
      </w:pPr>
      <w:r>
        <w:rPr>
          <w:lang w:val="en-US"/>
        </w:rPr>
        <w:t xml:space="preserve">SSMS – </w:t>
      </w:r>
      <w:r w:rsidRPr="006533C0">
        <w:rPr>
          <w:lang w:val="en-US"/>
        </w:rPr>
        <w:t>SQL Server Management Studio</w:t>
      </w:r>
    </w:p>
    <w:p w14:paraId="3C20C4CA" w14:textId="77777777" w:rsidR="008B1F0C" w:rsidRPr="00725AA1" w:rsidRDefault="008B1F0C" w:rsidP="00CB19D0">
      <w:pPr>
        <w:pStyle w:val="a3"/>
        <w:rPr>
          <w:lang w:val="en-US"/>
        </w:rPr>
      </w:pPr>
      <w:r w:rsidRPr="00741137">
        <w:rPr>
          <w:lang w:val="en-US"/>
        </w:rPr>
        <w:t>VS</w:t>
      </w:r>
      <w:r w:rsidRPr="00725AA1">
        <w:rPr>
          <w:lang w:val="en-US"/>
        </w:rPr>
        <w:t xml:space="preserve">2022 – </w:t>
      </w:r>
      <w:r w:rsidRPr="00741137">
        <w:rPr>
          <w:lang w:val="en-US"/>
        </w:rPr>
        <w:t>Visual</w:t>
      </w:r>
      <w:r w:rsidRPr="00725AA1">
        <w:rPr>
          <w:lang w:val="en-US"/>
        </w:rPr>
        <w:t xml:space="preserve"> </w:t>
      </w:r>
      <w:r w:rsidRPr="00741137">
        <w:rPr>
          <w:lang w:val="en-US"/>
        </w:rPr>
        <w:t>Studio</w:t>
      </w:r>
      <w:r w:rsidRPr="00725AA1">
        <w:rPr>
          <w:lang w:val="en-US"/>
        </w:rPr>
        <w:t xml:space="preserve"> 2022</w:t>
      </w:r>
    </w:p>
    <w:p w14:paraId="502A5804" w14:textId="77777777" w:rsidR="008B1F0C" w:rsidRPr="00DF7F38" w:rsidRDefault="008B1F0C" w:rsidP="00CB19D0">
      <w:pPr>
        <w:pStyle w:val="a3"/>
      </w:pPr>
      <w:r>
        <w:rPr>
          <w:lang w:val="en-US"/>
        </w:rPr>
        <w:t>WPF</w:t>
      </w:r>
      <w:r w:rsidRPr="00DF7F38">
        <w:t xml:space="preserve"> – </w:t>
      </w:r>
      <w:r>
        <w:t>платформ</w:t>
      </w:r>
      <w:r w:rsidRPr="00DF7F38">
        <w:t xml:space="preserve"> </w:t>
      </w:r>
      <w:r>
        <w:t>для</w:t>
      </w:r>
      <w:r w:rsidRPr="00DF7F38">
        <w:t xml:space="preserve"> </w:t>
      </w:r>
      <w:r>
        <w:t>построения</w:t>
      </w:r>
      <w:r w:rsidRPr="00DF7F38">
        <w:t xml:space="preserve"> </w:t>
      </w:r>
      <w:r>
        <w:t>графических</w:t>
      </w:r>
      <w:r w:rsidRPr="00DF7F38">
        <w:t xml:space="preserve"> </w:t>
      </w:r>
      <w:r>
        <w:t>интерфейсов</w:t>
      </w:r>
      <w:r w:rsidRPr="00DF7F38">
        <w:t xml:space="preserve"> </w:t>
      </w:r>
      <w:r>
        <w:rPr>
          <w:lang w:val="en-US"/>
        </w:rPr>
        <w:t>Windows</w:t>
      </w:r>
    </w:p>
    <w:p w14:paraId="037F7B1B" w14:textId="77777777" w:rsidR="008B1F0C" w:rsidRPr="008B1F0C" w:rsidRDefault="008B1F0C" w:rsidP="00CB19D0">
      <w:pPr>
        <w:pStyle w:val="a3"/>
      </w:pPr>
      <w:r w:rsidRPr="00741137">
        <w:t>XAML – расширяемый язык разметки для приложений</w:t>
      </w:r>
    </w:p>
    <w:p w14:paraId="0FFAA174" w14:textId="77777777" w:rsidR="00157D07" w:rsidRDefault="008532F7" w:rsidP="008532F7">
      <w:pPr>
        <w:pStyle w:val="a7"/>
      </w:pPr>
      <w:bookmarkStart w:id="3" w:name="_Toc198114579"/>
      <w:bookmarkStart w:id="4" w:name="_Toc226373022"/>
      <w:r>
        <w:lastRenderedPageBreak/>
        <w:t>Введение</w:t>
      </w:r>
      <w:bookmarkEnd w:id="3"/>
      <w:bookmarkEnd w:id="4"/>
    </w:p>
    <w:p w14:paraId="1D108655" w14:textId="71D8700B" w:rsidR="006533C0" w:rsidRDefault="00C43743" w:rsidP="00F31BF1">
      <w:pPr>
        <w:pStyle w:val="a3"/>
      </w:pPr>
      <w:r>
        <w:t xml:space="preserve">Производственная </w:t>
      </w:r>
      <w:r w:rsidRPr="004325B4">
        <w:t>практика проводится на базе</w:t>
      </w:r>
      <w:r w:rsidR="006533C0" w:rsidRPr="004325B4">
        <w:t xml:space="preserve"> </w:t>
      </w:r>
      <w:r w:rsidR="004325B4" w:rsidRPr="004325B4">
        <w:t>АРОО «Федерация тхэквондо ГТФ»</w:t>
      </w:r>
      <w:r w:rsidR="006533C0" w:rsidRPr="004325B4">
        <w:t xml:space="preserve">. </w:t>
      </w:r>
      <w:r w:rsidR="00CB19D0" w:rsidRPr="004325B4">
        <w:t>Одной из задач предприятия</w:t>
      </w:r>
      <w:r w:rsidR="00CB19D0">
        <w:t xml:space="preserve"> является</w:t>
      </w:r>
      <w:r w:rsidR="00CB19D0" w:rsidRPr="00CB19D0">
        <w:t xml:space="preserve"> </w:t>
      </w:r>
      <w:r w:rsidR="00C337A1">
        <w:t>подготовка спортсменов к выступлению на соревнованиях</w:t>
      </w:r>
      <w:r>
        <w:t>.</w:t>
      </w:r>
      <w:r w:rsidR="0073286F">
        <w:t xml:space="preserve"> В рамках практики </w:t>
      </w:r>
      <w:r w:rsidR="00006F7F">
        <w:t>решается</w:t>
      </w:r>
      <w:r w:rsidR="0073286F">
        <w:t xml:space="preserve"> задача автоматизации учёта посещаемости тренировок</w:t>
      </w:r>
      <w:r w:rsidR="00D14DB1">
        <w:t xml:space="preserve"> в федерации и формирования групп спортсменов</w:t>
      </w:r>
      <w:r w:rsidR="0073286F">
        <w:t xml:space="preserve"> с целью замены журналов.</w:t>
      </w:r>
    </w:p>
    <w:p w14:paraId="6C180AAC" w14:textId="317A0E5B" w:rsidR="003C1293" w:rsidRDefault="003C1293" w:rsidP="003C1293">
      <w:pPr>
        <w:pStyle w:val="a3"/>
      </w:pPr>
      <w:r w:rsidRPr="00904113"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4F2E5E81" w14:textId="6402D4B9" w:rsidR="00006F7F" w:rsidRDefault="00006F7F" w:rsidP="003C1293">
      <w:pPr>
        <w:pStyle w:val="a3"/>
      </w:pPr>
      <w:r w:rsidRPr="00006F7F"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 и развитие общих и профессиональных компетенций.</w:t>
      </w:r>
    </w:p>
    <w:p w14:paraId="2D500149" w14:textId="7057B042" w:rsidR="00006F7F" w:rsidRPr="00F31BF1" w:rsidRDefault="00006F7F" w:rsidP="00006F7F">
      <w:pPr>
        <w:pStyle w:val="a3"/>
      </w:pPr>
      <w:r w:rsidRPr="00F25CF1">
        <w:t xml:space="preserve">Для достижения поставленной цели </w:t>
      </w:r>
      <w:r>
        <w:t>требуется</w:t>
      </w:r>
      <w:r w:rsidR="00454E45">
        <w:t xml:space="preserve"> </w:t>
      </w:r>
      <w:r w:rsidRPr="00F25CF1">
        <w:t>решить следующие задачи</w:t>
      </w:r>
      <w:r w:rsidRPr="00F31BF1">
        <w:t>:</w:t>
      </w:r>
    </w:p>
    <w:p w14:paraId="1540269D" w14:textId="77777777" w:rsidR="00FE79EA" w:rsidRDefault="00FE79EA" w:rsidP="00FE79EA">
      <w:pPr>
        <w:pStyle w:val="a1"/>
      </w:pPr>
      <w:r>
        <w:t>анализ функциональных и эксплуатационных требования к ПО;</w:t>
      </w:r>
    </w:p>
    <w:p w14:paraId="59160729" w14:textId="77777777" w:rsidR="00FE79EA" w:rsidRDefault="00FE79EA" w:rsidP="00FE79EA">
      <w:pPr>
        <w:pStyle w:val="a1"/>
      </w:pPr>
      <w:r>
        <w:t>участие в выработке и оформлении требования к ПМ по предложенной документации;</w:t>
      </w:r>
    </w:p>
    <w:p w14:paraId="3D1D9D97" w14:textId="77777777" w:rsidR="00FE79EA" w:rsidRDefault="00FE79EA" w:rsidP="00FE79EA">
      <w:pPr>
        <w:pStyle w:val="a1"/>
      </w:pPr>
      <w:r>
        <w:t>проектирование архитектуры ПО с использованием специализированных программных пакетов;</w:t>
      </w:r>
    </w:p>
    <w:p w14:paraId="343380B3" w14:textId="77777777" w:rsidR="00FE79EA" w:rsidRDefault="00FE79EA" w:rsidP="00FE79EA">
      <w:pPr>
        <w:pStyle w:val="a1"/>
      </w:pPr>
      <w:r>
        <w:t>реализация модулей ПО;</w:t>
      </w:r>
    </w:p>
    <w:p w14:paraId="36DD1A83" w14:textId="77777777" w:rsidR="00FE79EA" w:rsidRDefault="00FE79EA" w:rsidP="00FE79EA">
      <w:pPr>
        <w:pStyle w:val="a1"/>
      </w:pPr>
      <w:r>
        <w:t>интеграция модулей в ПО;</w:t>
      </w:r>
    </w:p>
    <w:p w14:paraId="5B4ED201" w14:textId="77777777" w:rsidR="00FE79EA" w:rsidRDefault="00FE79EA" w:rsidP="00FE79EA">
      <w:pPr>
        <w:pStyle w:val="a1"/>
      </w:pPr>
      <w:r>
        <w:t>использование системы контроля версий;</w:t>
      </w:r>
    </w:p>
    <w:p w14:paraId="79DB55F6" w14:textId="77777777" w:rsidR="00FE79EA" w:rsidRDefault="00FE79EA" w:rsidP="00FE79EA">
      <w:pPr>
        <w:pStyle w:val="a1"/>
      </w:pPr>
      <w:r>
        <w:t>отладка ПО с использованием специализированных программных средств;</w:t>
      </w:r>
    </w:p>
    <w:p w14:paraId="6E7DCA41" w14:textId="77777777" w:rsidR="00FE79EA" w:rsidRDefault="00FE79EA" w:rsidP="00FE79EA">
      <w:pPr>
        <w:pStyle w:val="a1"/>
      </w:pPr>
      <w:r>
        <w:t>разработка тестовых набором и тестовых сценариев для разрабатываемого ПО;</w:t>
      </w:r>
    </w:p>
    <w:p w14:paraId="6AC5249C" w14:textId="77777777" w:rsidR="00FE79EA" w:rsidRDefault="00FE79EA" w:rsidP="00FE79EA">
      <w:pPr>
        <w:pStyle w:val="a1"/>
      </w:pPr>
      <w:r>
        <w:lastRenderedPageBreak/>
        <w:t>тестирование ПО;</w:t>
      </w:r>
    </w:p>
    <w:p w14:paraId="281A5E66" w14:textId="77777777" w:rsidR="00FE79EA" w:rsidRDefault="00FE79EA" w:rsidP="00FE79EA">
      <w:pPr>
        <w:pStyle w:val="a1"/>
      </w:pPr>
      <w:r>
        <w:t>инспектирование разработанных ПМ по предмет соответствия стандартам кодирования;</w:t>
      </w:r>
    </w:p>
    <w:p w14:paraId="16A42DEC" w14:textId="77777777" w:rsidR="00FE79EA" w:rsidRDefault="00FE79EA" w:rsidP="00FE79EA">
      <w:pPr>
        <w:pStyle w:val="a1"/>
      </w:pPr>
      <w:r>
        <w:t>подбор и настройка конфигурации ПО КС;</w:t>
      </w:r>
    </w:p>
    <w:p w14:paraId="3382796C" w14:textId="77777777" w:rsidR="00FE79EA" w:rsidRDefault="00FE79EA" w:rsidP="00FE79EA">
      <w:pPr>
        <w:pStyle w:val="a1"/>
      </w:pPr>
      <w:r>
        <w:t>инсталляция ПО КС;</w:t>
      </w:r>
    </w:p>
    <w:p w14:paraId="2F78F10A" w14:textId="77777777" w:rsidR="00FE79EA" w:rsidRDefault="00FE79EA" w:rsidP="00FE79EA">
      <w:pPr>
        <w:pStyle w:val="a1"/>
      </w:pPr>
      <w:r>
        <w:t>настройка отдельных компонентов ПО КС;</w:t>
      </w:r>
    </w:p>
    <w:p w14:paraId="4DC3C714" w14:textId="77777777" w:rsidR="00FE79EA" w:rsidRDefault="00FE79EA" w:rsidP="00FE79EA">
      <w:pPr>
        <w:pStyle w:val="a1"/>
      </w:pPr>
      <w:r>
        <w:t>измерение эксплуатационных характеристик ПО КС;</w:t>
      </w:r>
    </w:p>
    <w:p w14:paraId="6AB917D0" w14:textId="77777777" w:rsidR="00FE79EA" w:rsidRDefault="00FE79EA" w:rsidP="00FE79EA">
      <w:pPr>
        <w:pStyle w:val="a1"/>
      </w:pPr>
      <w:r>
        <w:t>анализ характеристик качества ПО;</w:t>
      </w:r>
    </w:p>
    <w:p w14:paraId="59D386B0" w14:textId="77777777" w:rsidR="00FE79EA" w:rsidRDefault="00FE79EA" w:rsidP="00FE79EA">
      <w:pPr>
        <w:pStyle w:val="a1"/>
      </w:pPr>
      <w:r>
        <w:t>выполнение отдельных видов работ на этапе поддержки ПО КС;</w:t>
      </w:r>
    </w:p>
    <w:p w14:paraId="22E2FF02" w14:textId="77777777" w:rsidR="00FE79EA" w:rsidRDefault="00FE79EA" w:rsidP="00FE79EA">
      <w:pPr>
        <w:pStyle w:val="a1"/>
      </w:pPr>
      <w:r>
        <w:t>организация защиты ПО КС программными средствами.</w:t>
      </w:r>
    </w:p>
    <w:p w14:paraId="15B2C40F" w14:textId="1B940B81" w:rsidR="006533C0" w:rsidRDefault="006533C0" w:rsidP="0039451A">
      <w:pPr>
        <w:pStyle w:val="a3"/>
      </w:pPr>
      <w:r w:rsidRPr="006533C0">
        <w:t xml:space="preserve">Для практикантов предоставляется рабочее место с </w:t>
      </w:r>
      <w:r w:rsidR="000D3AE0">
        <w:t>ПК</w:t>
      </w:r>
      <w:r w:rsidRPr="006533C0">
        <w:t xml:space="preserve"> и всем необходимым для работы аппаратным и </w:t>
      </w:r>
      <w:r w:rsidR="000D3AE0">
        <w:t>ПО</w:t>
      </w:r>
      <w:r w:rsidRPr="006533C0">
        <w:t>:</w:t>
      </w:r>
    </w:p>
    <w:p w14:paraId="06182D26" w14:textId="1B0FF606" w:rsidR="006533C0" w:rsidRPr="006533C0" w:rsidRDefault="006533C0" w:rsidP="0039451A">
      <w:pPr>
        <w:pStyle w:val="a1"/>
        <w:rPr>
          <w:lang w:val="en-US"/>
        </w:rPr>
      </w:pPr>
      <w:r w:rsidRPr="006533C0">
        <w:t>процессор</w:t>
      </w:r>
      <w:r w:rsidRPr="006533C0">
        <w:rPr>
          <w:lang w:val="en-US"/>
        </w:rPr>
        <w:t>: 11th Gen Intel(R) Core(TM) i5-11400H @ 2.70GHz;</w:t>
      </w:r>
    </w:p>
    <w:p w14:paraId="6888B909" w14:textId="77777777" w:rsidR="006533C0" w:rsidRPr="006533C0" w:rsidRDefault="006533C0" w:rsidP="0039451A">
      <w:pPr>
        <w:pStyle w:val="a1"/>
      </w:pPr>
      <w:r w:rsidRPr="006533C0">
        <w:t xml:space="preserve">системная плата: </w:t>
      </w:r>
      <w:r>
        <w:rPr>
          <w:lang w:val="en-US"/>
        </w:rPr>
        <w:t>Katana</w:t>
      </w:r>
      <w:r w:rsidRPr="006533C0">
        <w:t xml:space="preserve"> </w:t>
      </w:r>
      <w:r>
        <w:rPr>
          <w:lang w:val="en-US"/>
        </w:rPr>
        <w:t>GF</w:t>
      </w:r>
      <w:r w:rsidRPr="006533C0">
        <w:t>76 11</w:t>
      </w:r>
      <w:r>
        <w:rPr>
          <w:lang w:val="en-US"/>
        </w:rPr>
        <w:t>SC</w:t>
      </w:r>
      <w:r w:rsidRPr="006533C0">
        <w:t>;</w:t>
      </w:r>
    </w:p>
    <w:p w14:paraId="602F6AE1" w14:textId="77777777" w:rsidR="006533C0" w:rsidRPr="006533C0" w:rsidRDefault="006533C0" w:rsidP="0039451A">
      <w:pPr>
        <w:pStyle w:val="a1"/>
        <w:rPr>
          <w:lang w:val="en-US"/>
        </w:rPr>
      </w:pPr>
      <w:r w:rsidRPr="006533C0">
        <w:t>видеокарта</w:t>
      </w:r>
      <w:r w:rsidRPr="006533C0">
        <w:rPr>
          <w:lang w:val="en-US"/>
        </w:rPr>
        <w:t xml:space="preserve">: </w:t>
      </w:r>
      <w:r>
        <w:rPr>
          <w:lang w:val="en-US"/>
        </w:rPr>
        <w:t>Nvidia GeForce GTX 1650</w:t>
      </w:r>
      <w:r w:rsidRPr="006533C0">
        <w:rPr>
          <w:lang w:val="en-US"/>
        </w:rPr>
        <w:t>;</w:t>
      </w:r>
    </w:p>
    <w:p w14:paraId="16242710" w14:textId="77777777" w:rsidR="006533C0" w:rsidRPr="006533C0" w:rsidRDefault="006533C0" w:rsidP="0039451A">
      <w:pPr>
        <w:pStyle w:val="a1"/>
        <w:rPr>
          <w:lang w:val="en-US"/>
        </w:rPr>
      </w:pPr>
      <w:r w:rsidRPr="006533C0">
        <w:t>оперативная</w:t>
      </w:r>
      <w:r w:rsidRPr="006533C0">
        <w:rPr>
          <w:lang w:val="en-US"/>
        </w:rPr>
        <w:t xml:space="preserve"> </w:t>
      </w:r>
      <w:r w:rsidRPr="006533C0">
        <w:t>память</w:t>
      </w:r>
      <w:r w:rsidRPr="006533C0">
        <w:rPr>
          <w:lang w:val="en-US"/>
        </w:rPr>
        <w:t xml:space="preserve"> – 8</w:t>
      </w:r>
      <w:r w:rsidRPr="006533C0">
        <w:t>ГБ</w:t>
      </w:r>
      <w:r>
        <w:t>;</w:t>
      </w:r>
    </w:p>
    <w:p w14:paraId="03FB44D1" w14:textId="49AB04EA" w:rsidR="006533C0" w:rsidRDefault="000F676E" w:rsidP="0039451A">
      <w:pPr>
        <w:pStyle w:val="a1"/>
      </w:pPr>
      <w:r>
        <w:t>ОС</w:t>
      </w:r>
      <w:r w:rsidR="006533C0" w:rsidRPr="006533C0">
        <w:t xml:space="preserve">: </w:t>
      </w:r>
      <w:r w:rsidR="006533C0" w:rsidRPr="006533C0">
        <w:rPr>
          <w:lang w:val="en-US"/>
        </w:rPr>
        <w:t>Windows 11 Pro</w:t>
      </w:r>
      <w:r w:rsidR="006533C0" w:rsidRPr="006533C0">
        <w:t>;</w:t>
      </w:r>
    </w:p>
    <w:p w14:paraId="0F6C6988" w14:textId="039893A6" w:rsidR="005B75D8" w:rsidRPr="00777AF5" w:rsidRDefault="006533C0" w:rsidP="0039451A">
      <w:pPr>
        <w:pStyle w:val="a1"/>
        <w:rPr>
          <w:lang w:val="en-US"/>
        </w:rPr>
      </w:pPr>
      <w:r w:rsidRPr="006533C0">
        <w:rPr>
          <w:lang w:val="en-US"/>
        </w:rPr>
        <w:t>Visual Studio 2022</w:t>
      </w:r>
      <w:r w:rsidR="005B75D8">
        <w:rPr>
          <w:lang w:val="en-US"/>
        </w:rPr>
        <w:t>;</w:t>
      </w:r>
    </w:p>
    <w:p w14:paraId="2D6359F2" w14:textId="3588D10D" w:rsidR="00777AF5" w:rsidRDefault="00777AF5" w:rsidP="0039451A">
      <w:pPr>
        <w:pStyle w:val="a1"/>
        <w:rPr>
          <w:lang w:val="en-US"/>
        </w:rPr>
      </w:pPr>
      <w:r>
        <w:rPr>
          <w:lang w:val="en-US"/>
        </w:rPr>
        <w:t>GitHub Desktop</w:t>
      </w:r>
      <w:r>
        <w:t>;</w:t>
      </w:r>
    </w:p>
    <w:p w14:paraId="5EC542A1" w14:textId="6CA1E089" w:rsidR="005B75D8" w:rsidRDefault="006533C0" w:rsidP="0039451A">
      <w:pPr>
        <w:pStyle w:val="a1"/>
        <w:rPr>
          <w:lang w:val="en-US"/>
        </w:rPr>
      </w:pPr>
      <w:r w:rsidRPr="006533C0">
        <w:rPr>
          <w:lang w:val="en-US"/>
        </w:rPr>
        <w:t xml:space="preserve">Microsoft </w:t>
      </w:r>
      <w:r w:rsidR="002D0CEC">
        <w:rPr>
          <w:lang w:val="en-US"/>
        </w:rPr>
        <w:t>SSMS</w:t>
      </w:r>
      <w:r w:rsidRPr="006533C0">
        <w:rPr>
          <w:lang w:val="en-US"/>
        </w:rPr>
        <w:t xml:space="preserve"> </w:t>
      </w:r>
      <w:r w:rsidR="001421E3" w:rsidRPr="001421E3">
        <w:rPr>
          <w:lang w:val="en-US"/>
        </w:rPr>
        <w:t>20</w:t>
      </w:r>
      <w:r w:rsidR="005B75D8">
        <w:rPr>
          <w:lang w:val="en-US"/>
        </w:rPr>
        <w:t>;</w:t>
      </w:r>
    </w:p>
    <w:p w14:paraId="4AE6C2FC" w14:textId="0CFB55A3" w:rsidR="00DC5424" w:rsidRPr="003C1293" w:rsidRDefault="006533C0" w:rsidP="003C1293">
      <w:pPr>
        <w:pStyle w:val="a1"/>
        <w:rPr>
          <w:lang w:val="en-US"/>
        </w:rPr>
      </w:pPr>
      <w:r w:rsidRPr="006533C0">
        <w:rPr>
          <w:lang w:val="en-US"/>
        </w:rPr>
        <w:t>draw.io.</w:t>
      </w:r>
      <w:r w:rsidR="00C43743">
        <w:rPr>
          <w:lang w:val="en-US"/>
        </w:rPr>
        <w:t xml:space="preserve"> Diagrams</w:t>
      </w:r>
      <w:r w:rsidR="00125A7A" w:rsidRPr="00125A7A">
        <w:rPr>
          <w:lang w:val="en-US"/>
        </w:rPr>
        <w:t>.</w:t>
      </w:r>
    </w:p>
    <w:p w14:paraId="60AAB235" w14:textId="66648D60" w:rsidR="00810637" w:rsidRPr="00670A29" w:rsidRDefault="00F116CE" w:rsidP="007B1296">
      <w:pPr>
        <w:pStyle w:val="1"/>
      </w:pPr>
      <w:bookmarkStart w:id="5" w:name="_Toc198114580"/>
      <w:bookmarkStart w:id="6" w:name="_Toc226373023"/>
      <w:r>
        <w:lastRenderedPageBreak/>
        <w:t xml:space="preserve">Охрана труда и техника безопасности при работе на </w:t>
      </w:r>
      <w:bookmarkEnd w:id="5"/>
      <w:r w:rsidR="004920FE">
        <w:t>ПК</w:t>
      </w:r>
      <w:bookmarkEnd w:id="6"/>
    </w:p>
    <w:p w14:paraId="0F839278" w14:textId="1134A57A" w:rsidR="00774D8B" w:rsidRDefault="00774D8B" w:rsidP="00CB19D0">
      <w:pPr>
        <w:pStyle w:val="2"/>
      </w:pPr>
      <w:bookmarkStart w:id="7" w:name="_Toc226373024"/>
      <w:r w:rsidRPr="00774D8B">
        <w:t xml:space="preserve">Общие требования </w:t>
      </w:r>
      <w:r w:rsidR="005A217E">
        <w:t>безопасности</w:t>
      </w:r>
      <w:bookmarkEnd w:id="7"/>
    </w:p>
    <w:p w14:paraId="4596B8B2" w14:textId="77777777" w:rsidR="001421E3" w:rsidRDefault="001421E3" w:rsidP="001421E3">
      <w:pPr>
        <w:pStyle w:val="a3"/>
        <w:rPr>
          <w:sz w:val="24"/>
        </w:rPr>
      </w:pPr>
      <w:r>
        <w:t>К самостоятельной работе на ПК допускаются лица, прошедшие медосмотр, инструктаж по охране труда, обучение безопасным методам работы, проверку знаний по электробезопасности (1 группа) и не имеющие медицинских противопоказаний.</w:t>
      </w:r>
    </w:p>
    <w:p w14:paraId="423859DC" w14:textId="77777777" w:rsidR="001421E3" w:rsidRDefault="001421E3" w:rsidP="001421E3">
      <w:pPr>
        <w:pStyle w:val="a3"/>
      </w:pPr>
      <w:r>
        <w:t>Работник должен знать о возможных вредных факторах:</w:t>
      </w:r>
    </w:p>
    <w:p w14:paraId="06DC148F" w14:textId="77777777" w:rsidR="001421E3" w:rsidRDefault="001421E3" w:rsidP="0039451A">
      <w:pPr>
        <w:pStyle w:val="a1"/>
      </w:pPr>
      <w:r>
        <w:t>перегрев оборудования, некомфортная температура воздуха</w:t>
      </w:r>
      <w:r w:rsidRPr="001421E3">
        <w:t>;</w:t>
      </w:r>
    </w:p>
    <w:p w14:paraId="440D57F0" w14:textId="77777777" w:rsidR="001421E3" w:rsidRDefault="001421E3" w:rsidP="0039451A">
      <w:pPr>
        <w:pStyle w:val="a1"/>
      </w:pPr>
      <w:r>
        <w:t>повышенное электрическое поле, яркий свет</w:t>
      </w:r>
      <w:r w:rsidRPr="001421E3">
        <w:t>;</w:t>
      </w:r>
    </w:p>
    <w:p w14:paraId="4EF36F8C" w14:textId="77777777" w:rsidR="001421E3" w:rsidRDefault="001421E3" w:rsidP="0039451A">
      <w:pPr>
        <w:pStyle w:val="a1"/>
      </w:pPr>
      <w:r>
        <w:t>зрительное и статическое напряжение</w:t>
      </w:r>
      <w:r>
        <w:rPr>
          <w:lang w:val="en-US"/>
        </w:rPr>
        <w:t>;</w:t>
      </w:r>
    </w:p>
    <w:p w14:paraId="6C0B3422" w14:textId="77777777" w:rsidR="001421E3" w:rsidRDefault="001421E3" w:rsidP="0039451A">
      <w:pPr>
        <w:pStyle w:val="a1"/>
      </w:pPr>
      <w:r>
        <w:t>монотонность труда.</w:t>
      </w:r>
    </w:p>
    <w:p w14:paraId="04DBFA3C" w14:textId="77777777" w:rsidR="001421E3" w:rsidRPr="001421E3" w:rsidRDefault="001421E3" w:rsidP="001421E3">
      <w:pPr>
        <w:pStyle w:val="a3"/>
      </w:pPr>
      <w:r>
        <w:t>Обязанности работника:</w:t>
      </w:r>
    </w:p>
    <w:p w14:paraId="061B8945" w14:textId="77777777" w:rsidR="001421E3" w:rsidRPr="001421E3" w:rsidRDefault="001421E3" w:rsidP="0039451A">
      <w:pPr>
        <w:pStyle w:val="a1"/>
      </w:pPr>
      <w:r>
        <w:t>соблюдать трудовую дисциплину, режим работы и отдыха</w:t>
      </w:r>
      <w:r w:rsidRPr="001421E3">
        <w:t>;</w:t>
      </w:r>
    </w:p>
    <w:p w14:paraId="696DDBC1" w14:textId="77777777" w:rsidR="001421E3" w:rsidRDefault="001421E3" w:rsidP="0039451A">
      <w:pPr>
        <w:pStyle w:val="a1"/>
        <w:rPr>
          <w:lang w:val="en-US"/>
        </w:rPr>
      </w:pPr>
      <w:r>
        <w:t>выполнять только порученные задачи</w:t>
      </w:r>
      <w:r>
        <w:rPr>
          <w:lang w:val="en-US"/>
        </w:rPr>
        <w:t>;</w:t>
      </w:r>
    </w:p>
    <w:p w14:paraId="36946417" w14:textId="77777777" w:rsidR="001421E3" w:rsidRPr="001421E3" w:rsidRDefault="001421E3" w:rsidP="0039451A">
      <w:pPr>
        <w:pStyle w:val="a1"/>
      </w:pPr>
      <w:r>
        <w:t>содержать рабочее место в порядке</w:t>
      </w:r>
      <w:r w:rsidRPr="001421E3">
        <w:t>;</w:t>
      </w:r>
    </w:p>
    <w:p w14:paraId="75D08C30" w14:textId="77777777" w:rsidR="001421E3" w:rsidRDefault="001421E3" w:rsidP="0039451A">
      <w:pPr>
        <w:pStyle w:val="a1"/>
        <w:rPr>
          <w:lang w:val="en-US"/>
        </w:rPr>
      </w:pPr>
      <w:r>
        <w:t>немедленно сообщать о неисправностях</w:t>
      </w:r>
      <w:r>
        <w:rPr>
          <w:lang w:val="en-US"/>
        </w:rPr>
        <w:t>;</w:t>
      </w:r>
    </w:p>
    <w:p w14:paraId="5C9EF25D" w14:textId="77777777" w:rsidR="001421E3" w:rsidRPr="001421E3" w:rsidRDefault="001421E3" w:rsidP="0039451A">
      <w:pPr>
        <w:pStyle w:val="a1"/>
      </w:pPr>
      <w:r>
        <w:t>соблюдать правила пожарной и электробезопасности.</w:t>
      </w:r>
    </w:p>
    <w:p w14:paraId="58C4CD66" w14:textId="77777777" w:rsidR="001421E3" w:rsidRPr="001421E3" w:rsidRDefault="001421E3" w:rsidP="001421E3">
      <w:pPr>
        <w:pStyle w:val="a3"/>
      </w:pPr>
      <w:r>
        <w:t>Нарушение требований влечёт ответственность по закону РФ.</w:t>
      </w:r>
    </w:p>
    <w:p w14:paraId="1108A650" w14:textId="579D44B8" w:rsidR="00B82787" w:rsidRPr="00CB19D0" w:rsidRDefault="00D0206C" w:rsidP="00CB19D0">
      <w:pPr>
        <w:pStyle w:val="2"/>
      </w:pPr>
      <w:bookmarkStart w:id="8" w:name="_Toc226373025"/>
      <w:r w:rsidRPr="00D0206C">
        <w:t xml:space="preserve">Требования </w:t>
      </w:r>
      <w:r w:rsidR="00331B36">
        <w:t>безопасности</w:t>
      </w:r>
      <w:r w:rsidRPr="00D0206C">
        <w:t xml:space="preserve"> перед началом работы</w:t>
      </w:r>
      <w:bookmarkEnd w:id="8"/>
    </w:p>
    <w:p w14:paraId="13E0FFE4" w14:textId="77777777" w:rsidR="00D0206C" w:rsidRDefault="001421E3" w:rsidP="001421E3">
      <w:pPr>
        <w:pStyle w:val="a3"/>
      </w:pPr>
      <w:r w:rsidRPr="001421E3">
        <w:t xml:space="preserve">Перед началом работы </w:t>
      </w:r>
      <w:r w:rsidR="00C43743">
        <w:t>работник</w:t>
      </w:r>
      <w:r w:rsidRPr="001421E3">
        <w:t xml:space="preserve"> должен проветрить помещение, правильно расположить оборудование, убрать лишние предметы, про</w:t>
      </w:r>
      <w:r w:rsidR="00A20590">
        <w:t xml:space="preserve">вести визуальный осмотр </w:t>
      </w:r>
      <w:r w:rsidRPr="001421E3">
        <w:t>проводов и розеток</w:t>
      </w:r>
      <w:r w:rsidR="00AF512F">
        <w:t xml:space="preserve"> на наличие повреждений</w:t>
      </w:r>
      <w:r w:rsidRPr="001421E3">
        <w:t>, а также очистить монитор и клавиатуру от пыли при необходимости.</w:t>
      </w:r>
    </w:p>
    <w:p w14:paraId="39C5837A" w14:textId="3A52E9A7" w:rsidR="000E00EB" w:rsidRPr="00CB19D0" w:rsidRDefault="00D0206C" w:rsidP="008D1220">
      <w:pPr>
        <w:pStyle w:val="2"/>
        <w:ind w:left="709" w:firstLine="0"/>
        <w:rPr>
          <w:bCs/>
        </w:rPr>
      </w:pPr>
      <w:bookmarkStart w:id="9" w:name="_Toc226373026"/>
      <w:r w:rsidRPr="00CB19D0">
        <w:lastRenderedPageBreak/>
        <w:t xml:space="preserve">Требования </w:t>
      </w:r>
      <w:r w:rsidR="00331B36">
        <w:t>безопасности</w:t>
      </w:r>
      <w:r w:rsidRPr="00CB19D0">
        <w:t xml:space="preserve"> во время работы</w:t>
      </w:r>
      <w:bookmarkEnd w:id="9"/>
    </w:p>
    <w:p w14:paraId="6951BB41" w14:textId="11F862D2" w:rsidR="001421E3" w:rsidRPr="001421E3" w:rsidRDefault="001421E3" w:rsidP="001421E3">
      <w:pPr>
        <w:pStyle w:val="a3"/>
      </w:pPr>
      <w:r w:rsidRPr="001421E3">
        <w:t xml:space="preserve">Во время работы </w:t>
      </w:r>
      <w:r w:rsidR="00544C90">
        <w:t>за ПК сотрудник</w:t>
      </w:r>
      <w:r w:rsidRPr="001421E3">
        <w:t xml:space="preserve"> обязан:</w:t>
      </w:r>
    </w:p>
    <w:p w14:paraId="7F89A7F1" w14:textId="77777777" w:rsidR="001421E3" w:rsidRPr="001421E3" w:rsidRDefault="001421E3" w:rsidP="0039451A">
      <w:pPr>
        <w:pStyle w:val="a1"/>
      </w:pPr>
      <w:r w:rsidRPr="001421E3">
        <w:t xml:space="preserve">поддерживать порядок на рабочем месте, не </w:t>
      </w:r>
      <w:r w:rsidR="008123B2">
        <w:t>заслонять</w:t>
      </w:r>
      <w:r w:rsidRPr="001421E3">
        <w:t xml:space="preserve"> вентиляционные отверстия ПК;</w:t>
      </w:r>
    </w:p>
    <w:p w14:paraId="5EFCC801" w14:textId="77777777" w:rsidR="001421E3" w:rsidRPr="001421E3" w:rsidRDefault="001421E3" w:rsidP="0039451A">
      <w:pPr>
        <w:pStyle w:val="a1"/>
      </w:pPr>
      <w:r w:rsidRPr="001421E3">
        <w:t>корректно завершать задачи при перерывах, настраивать комфортные параметры экрана</w:t>
      </w:r>
      <w:r w:rsidR="008123B2">
        <w:t>;</w:t>
      </w:r>
    </w:p>
    <w:p w14:paraId="2291A728" w14:textId="77777777" w:rsidR="001421E3" w:rsidRPr="001421E3" w:rsidRDefault="001421E3" w:rsidP="0039451A">
      <w:pPr>
        <w:pStyle w:val="a1"/>
      </w:pPr>
      <w:r w:rsidRPr="001421E3">
        <w:t>соблюдать регламентированные перерывы и выполнять физические упражнения.</w:t>
      </w:r>
    </w:p>
    <w:p w14:paraId="48C6665F" w14:textId="77777777" w:rsidR="001421E3" w:rsidRPr="001421E3" w:rsidRDefault="001421E3" w:rsidP="001421E3">
      <w:pPr>
        <w:pStyle w:val="a3"/>
      </w:pPr>
      <w:r w:rsidRPr="001421E3">
        <w:t xml:space="preserve">Во время работы </w:t>
      </w:r>
      <w:r>
        <w:t>з</w:t>
      </w:r>
      <w:r w:rsidRPr="001421E3">
        <w:t>апрещается:</w:t>
      </w:r>
    </w:p>
    <w:p w14:paraId="7E52373B" w14:textId="77777777" w:rsidR="001421E3" w:rsidRPr="001421E3" w:rsidRDefault="001421E3" w:rsidP="0039451A">
      <w:pPr>
        <w:pStyle w:val="a1"/>
      </w:pPr>
      <w:r w:rsidRPr="001421E3">
        <w:t>касаться задней панели системного блока или переключать кабели при включённом питании;</w:t>
      </w:r>
    </w:p>
    <w:p w14:paraId="331DC1C7" w14:textId="77777777" w:rsidR="001421E3" w:rsidRPr="001421E3" w:rsidRDefault="001421E3" w:rsidP="0039451A">
      <w:pPr>
        <w:pStyle w:val="a1"/>
      </w:pPr>
      <w:r w:rsidRPr="001421E3">
        <w:t>закрывать оборудование посторонними предметами, допускать скопление бумаг или попадание влаги;</w:t>
      </w:r>
    </w:p>
    <w:p w14:paraId="179FC623" w14:textId="77777777" w:rsidR="00A20590" w:rsidRDefault="001421E3" w:rsidP="0039451A">
      <w:pPr>
        <w:pStyle w:val="a1"/>
      </w:pPr>
      <w:r w:rsidRPr="001421E3">
        <w:t>отключать питание во время работы</w:t>
      </w:r>
      <w:r w:rsidR="00A20590">
        <w:t>;</w:t>
      </w:r>
    </w:p>
    <w:p w14:paraId="6780F432" w14:textId="77777777" w:rsidR="00A20590" w:rsidRDefault="001421E3" w:rsidP="0039451A">
      <w:pPr>
        <w:pStyle w:val="a1"/>
      </w:pPr>
      <w:r w:rsidRPr="001421E3">
        <w:t>самостоятельно ремонтировать технику</w:t>
      </w:r>
      <w:r w:rsidR="00A20590">
        <w:t>;</w:t>
      </w:r>
    </w:p>
    <w:p w14:paraId="7C883126" w14:textId="62650DA3" w:rsidR="00611A26" w:rsidRDefault="001421E3" w:rsidP="0039451A">
      <w:pPr>
        <w:pStyle w:val="a1"/>
      </w:pPr>
      <w:r w:rsidRPr="001421E3">
        <w:t>работать ближе 50 см от монитора.</w:t>
      </w:r>
    </w:p>
    <w:p w14:paraId="44DAC31F" w14:textId="1DAF58E8" w:rsidR="00331B36" w:rsidRDefault="00331B36" w:rsidP="00331B36">
      <w:pPr>
        <w:pStyle w:val="2"/>
      </w:pPr>
      <w:bookmarkStart w:id="10" w:name="_Toc226373027"/>
      <w:r>
        <w:t>Требования охраны труда в аварийных ситуациях</w:t>
      </w:r>
      <w:bookmarkEnd w:id="10"/>
    </w:p>
    <w:p w14:paraId="6AF497E7" w14:textId="77777777" w:rsidR="00331B36" w:rsidRDefault="00331B36" w:rsidP="00331B36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14:paraId="44747107" w14:textId="77777777" w:rsidR="00331B36" w:rsidRDefault="00331B36" w:rsidP="00331B36">
      <w:pPr>
        <w:pStyle w:val="a3"/>
      </w:pPr>
      <w:r>
        <w:t>При возникновении пожара, задымлении требуется:</w:t>
      </w:r>
    </w:p>
    <w:p w14:paraId="4220F9FA" w14:textId="1C76D04D" w:rsidR="00331B36" w:rsidRDefault="00331B36" w:rsidP="00331B36">
      <w:pPr>
        <w:pStyle w:val="a1"/>
      </w:pPr>
      <w:r>
        <w:t>открыть запасные выходы из здания, обесточить электропитание;</w:t>
      </w:r>
    </w:p>
    <w:p w14:paraId="0622BCE6" w14:textId="5CA50FB1" w:rsidR="00331B36" w:rsidRDefault="00331B36" w:rsidP="00331B36">
      <w:pPr>
        <w:pStyle w:val="a1"/>
      </w:pPr>
      <w:r>
        <w:t>закрыть окна и прикрыть двери;</w:t>
      </w:r>
    </w:p>
    <w:p w14:paraId="7DB56532" w14:textId="5E189F68" w:rsidR="00331B36" w:rsidRDefault="00331B36" w:rsidP="00331B36">
      <w:pPr>
        <w:pStyle w:val="a1"/>
      </w:pPr>
      <w:r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14:paraId="32F81E5C" w14:textId="5691ADF2" w:rsidR="00331B36" w:rsidRDefault="00331B36" w:rsidP="00331B36">
      <w:pPr>
        <w:pStyle w:val="a1"/>
      </w:pPr>
      <w:r>
        <w:lastRenderedPageBreak/>
        <w:t>приступить к тушению пожара первичными средствами пожаротушения, если это не сопряжено с риском для жизни;</w:t>
      </w:r>
    </w:p>
    <w:p w14:paraId="73B1782D" w14:textId="2718672A" w:rsidR="00331B36" w:rsidRDefault="00331B36" w:rsidP="00331B36">
      <w:pPr>
        <w:pStyle w:val="a1"/>
      </w:pPr>
      <w:r>
        <w:t>организовать встречу пожарной команды;</w:t>
      </w:r>
    </w:p>
    <w:p w14:paraId="7A5C3E7F" w14:textId="78E1300E" w:rsidR="00331B36" w:rsidRDefault="00331B36" w:rsidP="00331B36">
      <w:pPr>
        <w:pStyle w:val="a1"/>
      </w:pPr>
      <w:r>
        <w:t>покинуть здание и находиться в зоне эвакуации.</w:t>
      </w:r>
    </w:p>
    <w:p w14:paraId="3FD67A8F" w14:textId="77777777" w:rsidR="00331B36" w:rsidRDefault="00331B36" w:rsidP="00204944">
      <w:pPr>
        <w:pStyle w:val="a1"/>
        <w:numPr>
          <w:ilvl w:val="0"/>
          <w:numId w:val="0"/>
        </w:numPr>
        <w:ind w:left="709"/>
      </w:pPr>
      <w:r>
        <w:t>При несчастном случае требуется:</w:t>
      </w:r>
    </w:p>
    <w:p w14:paraId="2228937F" w14:textId="5AE6BCE5" w:rsidR="00331B36" w:rsidRDefault="00331B36" w:rsidP="00331B36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14:paraId="09AF36EC" w14:textId="20504460" w:rsidR="00331B36" w:rsidRDefault="00331B36" w:rsidP="00331B36">
      <w:pPr>
        <w:pStyle w:val="a1"/>
      </w:pPr>
      <w:r>
        <w:t>принять меры по предотвращению развития чрезвычайной ситуации и воздействия травмирующих факторов на других лиц;</w:t>
      </w:r>
    </w:p>
    <w:p w14:paraId="7AE3C884" w14:textId="4C95636F" w:rsidR="00331B36" w:rsidRPr="00331B36" w:rsidRDefault="00331B36" w:rsidP="00331B36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сохранения, зафиксировать сложившуюся обстановку (составить схемы, провести другие мероприятия).</w:t>
      </w:r>
    </w:p>
    <w:p w14:paraId="29482643" w14:textId="77777777" w:rsidR="00D0206C" w:rsidRDefault="00D0206C" w:rsidP="004342F7">
      <w:pPr>
        <w:pStyle w:val="2"/>
        <w:ind w:left="709" w:firstLine="0"/>
      </w:pPr>
      <w:bookmarkStart w:id="11" w:name="_Toc226373028"/>
      <w:r w:rsidRPr="00CB19D0">
        <w:t xml:space="preserve">Требования </w:t>
      </w:r>
      <w:r w:rsidR="00774D8B" w:rsidRPr="00CB19D0">
        <w:t>охраны труда</w:t>
      </w:r>
      <w:r w:rsidRPr="00CB19D0">
        <w:t xml:space="preserve"> по окончании работы</w:t>
      </w:r>
      <w:bookmarkEnd w:id="11"/>
    </w:p>
    <w:p w14:paraId="4FF09029" w14:textId="77777777" w:rsidR="000F7858" w:rsidRDefault="000F7858" w:rsidP="000F7858">
      <w:pPr>
        <w:pStyle w:val="a3"/>
      </w:pPr>
      <w:r w:rsidRPr="000F7858">
        <w:t xml:space="preserve">После окончания работы </w:t>
      </w:r>
      <w:r w:rsidR="00200860">
        <w:t>работник</w:t>
      </w:r>
      <w:r w:rsidRPr="000F7858">
        <w:t xml:space="preserve"> обязан:</w:t>
      </w:r>
    </w:p>
    <w:p w14:paraId="5AD75B18" w14:textId="77777777" w:rsidR="000F7858" w:rsidRDefault="000F7858" w:rsidP="0039451A">
      <w:pPr>
        <w:pStyle w:val="a1"/>
      </w:pPr>
      <w:r w:rsidRPr="000F7858">
        <w:t xml:space="preserve">произвести закрытие всех выполняемых на </w:t>
      </w:r>
      <w:r>
        <w:t>ПК</w:t>
      </w:r>
      <w:r w:rsidRPr="000F7858">
        <w:t xml:space="preserve"> задач</w:t>
      </w:r>
      <w:r>
        <w:t>;</w:t>
      </w:r>
    </w:p>
    <w:p w14:paraId="12CE9EA2" w14:textId="77777777" w:rsidR="000F7858" w:rsidRDefault="000F7858" w:rsidP="0039451A">
      <w:pPr>
        <w:pStyle w:val="a1"/>
      </w:pPr>
      <w:r w:rsidRPr="000F7858"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>
        <w:t>;</w:t>
      </w:r>
    </w:p>
    <w:p w14:paraId="1BA86A72" w14:textId="77777777" w:rsidR="000F7858" w:rsidRPr="00F31BF1" w:rsidRDefault="000F7858" w:rsidP="0039451A">
      <w:pPr>
        <w:pStyle w:val="a1"/>
      </w:pPr>
      <w:r w:rsidRPr="000F7858">
        <w:t>привести в порядок рабочее место.</w:t>
      </w:r>
    </w:p>
    <w:p w14:paraId="270856BB" w14:textId="1174D1C1" w:rsidR="00F116CE" w:rsidRDefault="00F116CE" w:rsidP="00F116CE">
      <w:pPr>
        <w:pStyle w:val="1"/>
      </w:pPr>
      <w:bookmarkStart w:id="12" w:name="_Toc198114581"/>
      <w:bookmarkStart w:id="13" w:name="_Toc226373029"/>
      <w:r>
        <w:lastRenderedPageBreak/>
        <w:t>Выполнение работ по ПМ.</w:t>
      </w:r>
      <w:bookmarkEnd w:id="12"/>
      <w:r w:rsidR="009968BE">
        <w:t>02</w:t>
      </w:r>
      <w:bookmarkEnd w:id="13"/>
    </w:p>
    <w:p w14:paraId="05F40A12" w14:textId="3FC71677" w:rsidR="00F116CE" w:rsidRDefault="00CF56F4" w:rsidP="00046A82">
      <w:pPr>
        <w:pStyle w:val="2"/>
      </w:pPr>
      <w:bookmarkStart w:id="14" w:name="_Toc226373030"/>
      <w:r>
        <w:t>Анализ и разработка требований</w:t>
      </w:r>
      <w:bookmarkEnd w:id="14"/>
    </w:p>
    <w:p w14:paraId="1CB5089E" w14:textId="34562AFE" w:rsidR="00D14DB1" w:rsidRDefault="00D14DB1" w:rsidP="00D14DB1">
      <w:pPr>
        <w:pStyle w:val="a3"/>
      </w:pPr>
      <w:r>
        <w:t xml:space="preserve">Требуется разработать </w:t>
      </w:r>
      <w:r w:rsidR="003D45A7">
        <w:t>информационную систему</w:t>
      </w:r>
      <w:r>
        <w:t xml:space="preserve"> для учета посещаемости тренировок </w:t>
      </w:r>
      <w:r w:rsidR="00E57468">
        <w:t>в федерации и формирования групп спортсменов</w:t>
      </w:r>
      <w:r>
        <w:t xml:space="preserve">. Система должна заменить бумажные журналы учета </w:t>
      </w:r>
      <w:r w:rsidR="00E57468">
        <w:t>посещаемости тренировок спортсменами, обеспечить снижение временных потерь в ходе проведения занятий в федерации.</w:t>
      </w:r>
    </w:p>
    <w:p w14:paraId="499D881E" w14:textId="245CBE01" w:rsidR="00345758" w:rsidRDefault="00345758" w:rsidP="00D14DB1">
      <w:pPr>
        <w:pStyle w:val="a3"/>
      </w:pPr>
      <w:r>
        <w:t>Основные функциональные требования:</w:t>
      </w:r>
    </w:p>
    <w:p w14:paraId="22639BE5" w14:textId="7DCEB8F7" w:rsidR="00345758" w:rsidRDefault="00345758" w:rsidP="00C569B4">
      <w:pPr>
        <w:pStyle w:val="a1"/>
      </w:pPr>
      <w:r>
        <w:t>авторизация пользователей;</w:t>
      </w:r>
    </w:p>
    <w:p w14:paraId="6B7844AE" w14:textId="48719835" w:rsidR="00C569B4" w:rsidRDefault="00C569B4" w:rsidP="00C569B4">
      <w:pPr>
        <w:pStyle w:val="a1"/>
      </w:pPr>
      <w:r>
        <w:t>создание записей в БД о новых залах, группах, тренерах, спортсменах, тренировк</w:t>
      </w:r>
      <w:r w:rsidR="00470226">
        <w:t>ах</w:t>
      </w:r>
      <w:r>
        <w:t>;</w:t>
      </w:r>
    </w:p>
    <w:p w14:paraId="33A2AC1E" w14:textId="416E7956" w:rsidR="00C569B4" w:rsidRDefault="00C569B4" w:rsidP="00C569B4">
      <w:pPr>
        <w:pStyle w:val="a1"/>
      </w:pPr>
      <w:r>
        <w:t>просмотр и редактирование данных о тренерах, залах, групп</w:t>
      </w:r>
      <w:r w:rsidRPr="00C569B4">
        <w:t xml:space="preserve"> </w:t>
      </w:r>
      <w:r>
        <w:t>залах, группах, тренерах, спортсменах, тренировк</w:t>
      </w:r>
      <w:r w:rsidR="00470226">
        <w:t>ах</w:t>
      </w:r>
      <w:r>
        <w:t>;</w:t>
      </w:r>
    </w:p>
    <w:p w14:paraId="09DF33F8" w14:textId="4D4969BC" w:rsidR="00204944" w:rsidRDefault="00C569B4" w:rsidP="00032E1D">
      <w:pPr>
        <w:pStyle w:val="a1"/>
      </w:pPr>
      <w:r>
        <w:t>сортировка списка данных о тренировках по группам;</w:t>
      </w:r>
    </w:p>
    <w:p w14:paraId="26666853" w14:textId="5AE3D7AC" w:rsidR="00C569B4" w:rsidRPr="00C569B4" w:rsidRDefault="00C569B4" w:rsidP="00C569B4">
      <w:pPr>
        <w:pStyle w:val="a1"/>
      </w:pPr>
      <w:r>
        <w:t>фиксация посещаемости тренировок спортсменами.</w:t>
      </w:r>
    </w:p>
    <w:p w14:paraId="1484AFB0" w14:textId="304701B6" w:rsidR="007B1296" w:rsidRDefault="009F2122" w:rsidP="00C02CA6">
      <w:pPr>
        <w:pStyle w:val="2"/>
      </w:pPr>
      <w:bookmarkStart w:id="15" w:name="_Toc226373031"/>
      <w:r>
        <w:t>Выбор состава программных и технических средств</w:t>
      </w:r>
      <w:bookmarkEnd w:id="15"/>
    </w:p>
    <w:p w14:paraId="724832EB" w14:textId="4FBA4C8D" w:rsidR="00277B1E" w:rsidRDefault="00277B1E" w:rsidP="00277B1E">
      <w:pPr>
        <w:pStyle w:val="a3"/>
      </w:pPr>
      <w:r>
        <w:t xml:space="preserve">Согласно требованиям необходимо создать </w:t>
      </w:r>
      <w:r w:rsidR="002C4A26">
        <w:t>информационную систему</w:t>
      </w:r>
      <w:r>
        <w:t>, позволяющую вести учет посещаемости тренировок.</w:t>
      </w:r>
    </w:p>
    <w:p w14:paraId="4FCCEF3D" w14:textId="0849F298" w:rsidR="00277B1E" w:rsidRDefault="00277B1E" w:rsidP="00277B1E">
      <w:pPr>
        <w:pStyle w:val="a3"/>
      </w:pPr>
      <w:r>
        <w:t xml:space="preserve">Необходимо создать оконное приложение, работающее на ОС </w:t>
      </w:r>
      <w:r>
        <w:rPr>
          <w:lang w:val="en-US"/>
        </w:rPr>
        <w:t>Windows</w:t>
      </w:r>
      <w:r w:rsidRPr="00277B1E">
        <w:t>.</w:t>
      </w:r>
      <w:r>
        <w:t xml:space="preserve"> Данное решение было принято в связи с тем, что каждый кабинет тренера оснащается ноутбуком.</w:t>
      </w:r>
      <w:r w:rsidRPr="00277B1E">
        <w:t xml:space="preserve"> </w:t>
      </w:r>
    </w:p>
    <w:p w14:paraId="5887EFFF" w14:textId="02BA58B2" w:rsidR="004133F0" w:rsidRPr="00DF7F38" w:rsidRDefault="004133F0" w:rsidP="001050EE">
      <w:pPr>
        <w:pStyle w:val="a3"/>
      </w:pPr>
      <w:r>
        <w:t>В качестве основных инструментов разработки выбрана</w:t>
      </w:r>
      <w:r w:rsidRPr="004133F0">
        <w:t xml:space="preserve"> </w:t>
      </w:r>
      <w:r>
        <w:t>платформа .</w:t>
      </w:r>
      <w:r>
        <w:rPr>
          <w:lang w:val="en-US"/>
        </w:rPr>
        <w:t>NET</w:t>
      </w:r>
      <w:r w:rsidRPr="004133F0">
        <w:t xml:space="preserve"> 8 </w:t>
      </w:r>
      <w:r>
        <w:t xml:space="preserve">с использованием </w:t>
      </w:r>
      <w:r>
        <w:rPr>
          <w:lang w:val="en-US"/>
        </w:rPr>
        <w:t>WPF</w:t>
      </w:r>
      <w:r w:rsidRPr="004133F0">
        <w:t xml:space="preserve"> </w:t>
      </w:r>
      <w:r>
        <w:t xml:space="preserve">и язык программирования </w:t>
      </w:r>
      <w:r>
        <w:rPr>
          <w:lang w:val="en-US"/>
        </w:rPr>
        <w:t>C</w:t>
      </w:r>
      <w:r w:rsidRPr="004133F0">
        <w:t>#</w:t>
      </w:r>
      <w:r w:rsidR="00F41708" w:rsidRPr="00F41708">
        <w:t xml:space="preserve"> [</w:t>
      </w:r>
      <w:r w:rsidR="00F41708" w:rsidRPr="0076429E">
        <w:t>4</w:t>
      </w:r>
      <w:r w:rsidR="00F41708" w:rsidRPr="00F41708">
        <w:t>]</w:t>
      </w:r>
      <w:r w:rsidRPr="004133F0">
        <w:t xml:space="preserve">, </w:t>
      </w:r>
      <w:r>
        <w:t xml:space="preserve">являющийся приоритетным языком для </w:t>
      </w:r>
      <w:r w:rsidRPr="004133F0">
        <w:t>.</w:t>
      </w:r>
      <w:r>
        <w:rPr>
          <w:lang w:val="en-US"/>
        </w:rPr>
        <w:t>NET</w:t>
      </w:r>
      <w:r w:rsidRPr="004133F0">
        <w:t>.</w:t>
      </w:r>
    </w:p>
    <w:p w14:paraId="4775F5DA" w14:textId="77777777" w:rsidR="00032E1D" w:rsidRPr="00DF7F38" w:rsidRDefault="00032E1D" w:rsidP="001050EE">
      <w:pPr>
        <w:pStyle w:val="a3"/>
      </w:pPr>
    </w:p>
    <w:p w14:paraId="2B7C6619" w14:textId="7304F67A" w:rsidR="004133F0" w:rsidRDefault="004133F0" w:rsidP="00277B1E">
      <w:pPr>
        <w:pStyle w:val="a3"/>
      </w:pPr>
      <w:r>
        <w:lastRenderedPageBreak/>
        <w:t xml:space="preserve">Для разработки приложения будет использоваться </w:t>
      </w:r>
      <w:r>
        <w:rPr>
          <w:lang w:val="en-US"/>
        </w:rPr>
        <w:t>IDE</w:t>
      </w:r>
      <w:r w:rsidRPr="004133F0">
        <w:t xml:space="preserve"> </w:t>
      </w:r>
      <w:r w:rsidR="006D1828">
        <w:rPr>
          <w:lang w:val="en-US"/>
        </w:rPr>
        <w:t>VS</w:t>
      </w:r>
      <w:r w:rsidRPr="004133F0">
        <w:t xml:space="preserve">2022, </w:t>
      </w:r>
      <w:r>
        <w:t>обладающая следующими преимуществами:</w:t>
      </w:r>
    </w:p>
    <w:p w14:paraId="4369EC44" w14:textId="42D2A9B7" w:rsidR="004133F0" w:rsidRDefault="005C2834" w:rsidP="00384C98">
      <w:pPr>
        <w:pStyle w:val="a1"/>
      </w:pPr>
      <w:r>
        <w:t>в</w:t>
      </w:r>
      <w:r w:rsidR="004133F0">
        <w:t>строенные средства отладки и тестирования кода;</w:t>
      </w:r>
    </w:p>
    <w:p w14:paraId="76A42D5F" w14:textId="2192AF36" w:rsidR="004133F0" w:rsidRDefault="004133F0" w:rsidP="00384C98">
      <w:pPr>
        <w:pStyle w:val="a1"/>
      </w:pPr>
      <w:r>
        <w:t>автогенерация кода;</w:t>
      </w:r>
    </w:p>
    <w:p w14:paraId="43578B46" w14:textId="5B5029A6" w:rsidR="004133F0" w:rsidRDefault="004133F0" w:rsidP="00384C98">
      <w:pPr>
        <w:pStyle w:val="a1"/>
      </w:pPr>
      <w:r>
        <w:t>статический анализ кода;</w:t>
      </w:r>
    </w:p>
    <w:p w14:paraId="07F45E7E" w14:textId="7B32175B" w:rsidR="004133F0" w:rsidRDefault="004133F0" w:rsidP="00384C98">
      <w:pPr>
        <w:pStyle w:val="a1"/>
      </w:pPr>
      <w:r>
        <w:t>встроенные средства рефакторинга кода</w:t>
      </w:r>
      <w:r w:rsidR="005C2834">
        <w:t>;</w:t>
      </w:r>
    </w:p>
    <w:p w14:paraId="6216B342" w14:textId="4F778B1A" w:rsidR="00384C98" w:rsidRDefault="00384C98" w:rsidP="00384C98">
      <w:pPr>
        <w:pStyle w:val="a1"/>
      </w:pPr>
      <w:r>
        <w:t>встроенный мониторинг системных ресурсов;</w:t>
      </w:r>
    </w:p>
    <w:p w14:paraId="496F57C4" w14:textId="25641ABE" w:rsidR="00384C98" w:rsidRDefault="00384C98" w:rsidP="00384C98">
      <w:pPr>
        <w:pStyle w:val="a1"/>
      </w:pPr>
      <w:r>
        <w:t>интеграция с системами управления версиями.</w:t>
      </w:r>
    </w:p>
    <w:p w14:paraId="4EA2945B" w14:textId="3CE535C3" w:rsidR="00384C98" w:rsidRDefault="00384C98" w:rsidP="00384C98">
      <w:pPr>
        <w:pStyle w:val="a1"/>
        <w:numPr>
          <w:ilvl w:val="0"/>
          <w:numId w:val="0"/>
        </w:numPr>
        <w:ind w:firstLine="709"/>
      </w:pPr>
      <w:r>
        <w:t xml:space="preserve">Для хранения данных выбрана СУБД </w:t>
      </w:r>
      <w:r>
        <w:rPr>
          <w:lang w:val="en-US"/>
        </w:rPr>
        <w:t>Microsoft</w:t>
      </w:r>
      <w:r w:rsidRPr="00384C98">
        <w:t xml:space="preserve"> </w:t>
      </w:r>
      <w:r>
        <w:rPr>
          <w:lang w:val="en-US"/>
        </w:rPr>
        <w:t>SQL</w:t>
      </w:r>
      <w:r w:rsidRPr="00384C98">
        <w:t xml:space="preserve"> </w:t>
      </w:r>
      <w:r>
        <w:rPr>
          <w:lang w:val="en-US"/>
        </w:rPr>
        <w:t>Server</w:t>
      </w:r>
      <w:r w:rsidRPr="00384C98">
        <w:t xml:space="preserve">, </w:t>
      </w:r>
      <w:r>
        <w:t>обеспечивающая надежное хранение информации, поддержку транзакций и целостность данных.</w:t>
      </w:r>
    </w:p>
    <w:p w14:paraId="41F647A5" w14:textId="77F477E1" w:rsidR="00713791" w:rsidRDefault="005C5FCB" w:rsidP="00384C98">
      <w:pPr>
        <w:pStyle w:val="a1"/>
        <w:numPr>
          <w:ilvl w:val="0"/>
          <w:numId w:val="0"/>
        </w:numPr>
        <w:ind w:firstLine="709"/>
      </w:pPr>
      <w:r>
        <w:t>К целевым устройствам предъявляются следующие минимальные системные требования:</w:t>
      </w:r>
    </w:p>
    <w:p w14:paraId="5CDDE7C8" w14:textId="4CAF41BD" w:rsidR="005C5FCB" w:rsidRPr="005C5FCB" w:rsidRDefault="005C5FCB" w:rsidP="005C5FCB">
      <w:pPr>
        <w:pStyle w:val="a1"/>
      </w:pPr>
      <w:r w:rsidRPr="005C5FCB">
        <w:t>ОС: Windows 10 и выше;</w:t>
      </w:r>
    </w:p>
    <w:p w14:paraId="2C50EF64" w14:textId="1071AEBB" w:rsidR="005C5FCB" w:rsidRPr="005C5FCB" w:rsidRDefault="005C5FCB" w:rsidP="005C5FCB">
      <w:pPr>
        <w:pStyle w:val="a1"/>
      </w:pPr>
      <w:r w:rsidRPr="005C5FCB">
        <w:t>оперативная память: 2 ГБ;</w:t>
      </w:r>
    </w:p>
    <w:p w14:paraId="2C6328D6" w14:textId="745BF524" w:rsidR="005C5FCB" w:rsidRPr="005C5FCB" w:rsidRDefault="005C5FCB" w:rsidP="005C5FCB">
      <w:pPr>
        <w:pStyle w:val="a1"/>
      </w:pPr>
      <w:r w:rsidRPr="005C5FCB">
        <w:t>500 МБ свободного места на устройстве.</w:t>
      </w:r>
    </w:p>
    <w:p w14:paraId="68C3F90E" w14:textId="473AA432" w:rsidR="00046A82" w:rsidRDefault="00383766" w:rsidP="007B1296">
      <w:pPr>
        <w:pStyle w:val="2"/>
        <w:rPr>
          <w:lang w:val="en-US"/>
        </w:rPr>
      </w:pPr>
      <w:bookmarkStart w:id="16" w:name="_Toc226373032"/>
      <w:r>
        <w:t xml:space="preserve">Проектирование </w:t>
      </w:r>
      <w:r w:rsidR="00F51455">
        <w:t>ПО</w:t>
      </w:r>
      <w:bookmarkEnd w:id="16"/>
    </w:p>
    <w:p w14:paraId="636218EF" w14:textId="0A7495FB" w:rsidR="00AC38A1" w:rsidRPr="00AC38A1" w:rsidRDefault="00AC38A1" w:rsidP="00AC38A1">
      <w:pPr>
        <w:pStyle w:val="a3"/>
      </w:pPr>
      <w:r>
        <w:t>Проектировани</w:t>
      </w:r>
      <w:r w:rsidR="00F51455">
        <w:t>е</w:t>
      </w:r>
      <w:r>
        <w:t xml:space="preserve"> ПО определяет архитектуру системы, выбор технологий, методы и средства реализации функциональных требований и пользовательских сценариев.</w:t>
      </w:r>
    </w:p>
    <w:p w14:paraId="566393B2" w14:textId="4941262B" w:rsidR="00AC38A1" w:rsidRDefault="00AC38A1" w:rsidP="00AC38A1">
      <w:pPr>
        <w:pStyle w:val="a3"/>
      </w:pPr>
      <w:r>
        <w:t>В ходе проектирования ПО принято решение разработать физическую модель БД и созданы макеты пользовательского интерфейса для приложения.</w:t>
      </w:r>
    </w:p>
    <w:p w14:paraId="560FE51B" w14:textId="1CF8A267" w:rsidR="00AC38A1" w:rsidRDefault="00AC38A1" w:rsidP="00AC38A1">
      <w:pPr>
        <w:pStyle w:val="a3"/>
      </w:pPr>
      <w:r>
        <w:t>БД должна быть спроектирована с учетом масштабируемости и предметной области.</w:t>
      </w:r>
    </w:p>
    <w:p w14:paraId="52581FEB" w14:textId="373E17D6" w:rsidR="00AC38A1" w:rsidRDefault="00AC38A1" w:rsidP="00AC38A1">
      <w:pPr>
        <w:pStyle w:val="a3"/>
      </w:pPr>
      <w:r>
        <w:t>Физическая модель БД</w:t>
      </w:r>
      <w:r w:rsidR="00D00781" w:rsidRPr="00D00781">
        <w:t xml:space="preserve"> [1]</w:t>
      </w:r>
      <w:r>
        <w:t>, спроектированная с учетом предметной области, представлена на рисунке 1.</w:t>
      </w:r>
    </w:p>
    <w:p w14:paraId="3BEE85E3" w14:textId="77777777" w:rsidR="00AC38A1" w:rsidRDefault="00AC38A1" w:rsidP="00AC38A1">
      <w:pPr>
        <w:pStyle w:val="a3"/>
      </w:pPr>
    </w:p>
    <w:p w14:paraId="397EB514" w14:textId="77777777" w:rsidR="00AC38A1" w:rsidRDefault="00AC38A1" w:rsidP="00AC38A1">
      <w:pPr>
        <w:pStyle w:val="a3"/>
      </w:pPr>
    </w:p>
    <w:p w14:paraId="05BD016D" w14:textId="3B1D433F" w:rsidR="000E5CAB" w:rsidRDefault="00801556" w:rsidP="00801556">
      <w:pPr>
        <w:pStyle w:val="afd"/>
      </w:pPr>
      <w:r>
        <w:lastRenderedPageBreak/>
        <w:drawing>
          <wp:inline distT="0" distB="0" distL="0" distR="0" wp14:anchorId="2A4CAF0C" wp14:editId="1848C794">
            <wp:extent cx="5943600" cy="3371850"/>
            <wp:effectExtent l="0" t="0" r="0" b="0"/>
            <wp:docPr id="118948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582A" w14:textId="40806962" w:rsidR="00801556" w:rsidRPr="004D646B" w:rsidRDefault="00801556" w:rsidP="00801556">
      <w:pPr>
        <w:pStyle w:val="afe"/>
      </w:pPr>
      <w:r>
        <w:t>Рисунок 1 – «</w:t>
      </w:r>
      <w:r>
        <w:rPr>
          <w:lang w:val="en-US"/>
        </w:rPr>
        <w:t>SSMS</w:t>
      </w:r>
      <w:r w:rsidRPr="00801556">
        <w:t xml:space="preserve"> </w:t>
      </w:r>
      <w:r w:rsidR="00426BF0">
        <w:t>20</w:t>
      </w:r>
      <w:r>
        <w:t>». Физическая модель БД</w:t>
      </w:r>
    </w:p>
    <w:p w14:paraId="27816906" w14:textId="2CD7C35B" w:rsidR="00274B0D" w:rsidRDefault="000E61D2" w:rsidP="000E61D2">
      <w:pPr>
        <w:pStyle w:val="a3"/>
      </w:pPr>
      <w:r>
        <w:t xml:space="preserve">В ходе проектирования пользовательского интерфейса с помощью сервиса </w:t>
      </w:r>
      <w:r>
        <w:rPr>
          <w:lang w:val="en-US"/>
        </w:rPr>
        <w:t>draw</w:t>
      </w:r>
      <w:r w:rsidRPr="000E61D2">
        <w:t>.</w:t>
      </w:r>
      <w:r>
        <w:rPr>
          <w:lang w:val="en-US"/>
        </w:rPr>
        <w:t>io</w:t>
      </w:r>
      <w:r w:rsidR="00620595">
        <w:t xml:space="preserve"> </w:t>
      </w:r>
      <w:r w:rsidR="00620595">
        <w:rPr>
          <w:lang w:val="en-US"/>
        </w:rPr>
        <w:t>Diagrams</w:t>
      </w:r>
      <w:r w:rsidRPr="000E61D2">
        <w:t xml:space="preserve"> </w:t>
      </w:r>
      <w:r>
        <w:t xml:space="preserve">разработан каркас высокой точности </w:t>
      </w:r>
      <w:r>
        <w:rPr>
          <w:lang w:val="en-US"/>
        </w:rPr>
        <w:t>wireframe</w:t>
      </w:r>
      <w:r w:rsidRPr="000E61D2">
        <w:t xml:space="preserve"> </w:t>
      </w:r>
      <w:r>
        <w:t>для приложения.</w:t>
      </w:r>
    </w:p>
    <w:p w14:paraId="10A028C6" w14:textId="4616DA7A" w:rsidR="00274B0D" w:rsidRDefault="000E61D2" w:rsidP="000E61D2">
      <w:pPr>
        <w:pStyle w:val="a3"/>
      </w:pPr>
      <w:r>
        <w:t xml:space="preserve">На рисунке 2 </w:t>
      </w:r>
      <w:r w:rsidR="00274B0D">
        <w:t>отображена схема взаимодействия с экраном залов, на которой располагаются:</w:t>
      </w:r>
    </w:p>
    <w:p w14:paraId="64E2B167" w14:textId="375D02BD" w:rsidR="00274B0D" w:rsidRDefault="001F766F" w:rsidP="001F766F">
      <w:pPr>
        <w:pStyle w:val="a1"/>
      </w:pPr>
      <w:r>
        <w:t>с</w:t>
      </w:r>
      <w:r w:rsidR="00274B0D">
        <w:t>писок всех залов;</w:t>
      </w:r>
    </w:p>
    <w:p w14:paraId="4EACCAB1" w14:textId="57E8A964" w:rsidR="00274B0D" w:rsidRDefault="001F766F" w:rsidP="001F766F">
      <w:pPr>
        <w:pStyle w:val="a1"/>
      </w:pPr>
      <w:r>
        <w:t>к</w:t>
      </w:r>
      <w:r w:rsidR="00274B0D">
        <w:t>нопка перехода на экран «Добавление зала»;</w:t>
      </w:r>
    </w:p>
    <w:p w14:paraId="735C960B" w14:textId="7079AE79" w:rsidR="00274B0D" w:rsidRDefault="001F766F" w:rsidP="001F766F">
      <w:pPr>
        <w:pStyle w:val="a1"/>
      </w:pPr>
      <w:r>
        <w:t>к</w:t>
      </w:r>
      <w:r w:rsidR="00274B0D">
        <w:t>нопка перехода на экран «</w:t>
      </w:r>
      <w:r>
        <w:t>Личные данные</w:t>
      </w:r>
      <w:r w:rsidR="00274B0D">
        <w:t>»;</w:t>
      </w:r>
    </w:p>
    <w:p w14:paraId="7C63C58F" w14:textId="52ECF7E6" w:rsidR="001F766F" w:rsidRDefault="001F766F" w:rsidP="001F766F">
      <w:pPr>
        <w:pStyle w:val="a1"/>
      </w:pPr>
      <w:r>
        <w:t xml:space="preserve">метка с </w:t>
      </w:r>
      <w:r w:rsidR="004B5EE2">
        <w:t>полным именем</w:t>
      </w:r>
      <w:r>
        <w:t xml:space="preserve"> тренера;</w:t>
      </w:r>
    </w:p>
    <w:p w14:paraId="2AAB40DE" w14:textId="1DAFD782" w:rsidR="00274B0D" w:rsidRDefault="001F766F" w:rsidP="001F766F">
      <w:pPr>
        <w:pStyle w:val="a1"/>
      </w:pPr>
      <w:r>
        <w:t>к</w:t>
      </w:r>
      <w:r w:rsidR="00274B0D">
        <w:t>нопка «</w:t>
      </w:r>
      <w:r w:rsidR="00E043E8">
        <w:t>Н</w:t>
      </w:r>
      <w:r w:rsidR="00274B0D">
        <w:t>азад».</w:t>
      </w:r>
    </w:p>
    <w:p w14:paraId="20A35207" w14:textId="790F84E8" w:rsidR="007F0347" w:rsidRDefault="007F0347" w:rsidP="007F0347">
      <w:pPr>
        <w:pStyle w:val="a1"/>
        <w:numPr>
          <w:ilvl w:val="0"/>
          <w:numId w:val="0"/>
        </w:numPr>
        <w:ind w:firstLine="709"/>
      </w:pPr>
      <w:r>
        <w:t>В процессе проектирования поставлена задача смоделировать интерфейс с интуитивно понятной последовательной навигацией. Это необходимо для удовлетворения пользователей в удобном и эффективном взаимодействии с приложением.</w:t>
      </w:r>
    </w:p>
    <w:p w14:paraId="7DDACB98" w14:textId="77777777" w:rsidR="0041542C" w:rsidRDefault="0041542C" w:rsidP="007F0347">
      <w:pPr>
        <w:pStyle w:val="a1"/>
        <w:numPr>
          <w:ilvl w:val="0"/>
          <w:numId w:val="0"/>
        </w:numPr>
        <w:ind w:firstLine="709"/>
      </w:pPr>
    </w:p>
    <w:p w14:paraId="1226C7D1" w14:textId="77777777" w:rsidR="0041542C" w:rsidRDefault="0041542C" w:rsidP="007F0347">
      <w:pPr>
        <w:pStyle w:val="a1"/>
        <w:numPr>
          <w:ilvl w:val="0"/>
          <w:numId w:val="0"/>
        </w:numPr>
        <w:ind w:firstLine="709"/>
      </w:pPr>
    </w:p>
    <w:p w14:paraId="4E2977EF" w14:textId="3E01CA86" w:rsidR="0041542C" w:rsidRDefault="0041542C" w:rsidP="0041542C">
      <w:pPr>
        <w:pStyle w:val="afd"/>
      </w:pPr>
      <w:r>
        <w:lastRenderedPageBreak/>
        <w:drawing>
          <wp:inline distT="0" distB="0" distL="0" distR="0" wp14:anchorId="3C2D87E0" wp14:editId="069C8BB0">
            <wp:extent cx="3904648" cy="5953125"/>
            <wp:effectExtent l="0" t="0" r="635" b="0"/>
            <wp:docPr id="105049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830" cy="606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019B" w14:textId="48D3C121" w:rsidR="0041542C" w:rsidRDefault="0041542C" w:rsidP="0041542C">
      <w:pPr>
        <w:pStyle w:val="afe"/>
      </w:pPr>
      <w:r>
        <w:t>Рисунок 2 – «</w:t>
      </w:r>
      <w:r>
        <w:rPr>
          <w:lang w:val="en-US"/>
        </w:rPr>
        <w:t>draw</w:t>
      </w:r>
      <w:r w:rsidRPr="0041542C">
        <w:t>.</w:t>
      </w:r>
      <w:r>
        <w:rPr>
          <w:lang w:val="en-US"/>
        </w:rPr>
        <w:t>io</w:t>
      </w:r>
      <w:r w:rsidR="00620595" w:rsidRPr="00DF7F38">
        <w:t xml:space="preserve"> </w:t>
      </w:r>
      <w:r w:rsidR="00620595">
        <w:rPr>
          <w:lang w:val="en-US"/>
        </w:rPr>
        <w:t>Diagrams</w:t>
      </w:r>
      <w:r>
        <w:t>»</w:t>
      </w:r>
      <w:r w:rsidRPr="0041542C">
        <w:t xml:space="preserve">. </w:t>
      </w:r>
      <w:r>
        <w:rPr>
          <w:lang w:val="en-US"/>
        </w:rPr>
        <w:t>Wireframe</w:t>
      </w:r>
      <w:r w:rsidRPr="0041542C">
        <w:t xml:space="preserve"> </w:t>
      </w:r>
      <w:r>
        <w:t>экрана «Залы»</w:t>
      </w:r>
    </w:p>
    <w:p w14:paraId="2FD4E5E1" w14:textId="312EBEAB" w:rsidR="0041542C" w:rsidRDefault="0041542C" w:rsidP="0085455E">
      <w:pPr>
        <w:pStyle w:val="2"/>
      </w:pPr>
      <w:bookmarkStart w:id="17" w:name="_Toc226373033"/>
      <w:r>
        <w:t>Разработка и интеграция программных модулей</w:t>
      </w:r>
      <w:bookmarkEnd w:id="17"/>
    </w:p>
    <w:p w14:paraId="5A7878B1" w14:textId="59A6F272" w:rsidR="0085455E" w:rsidRDefault="00781EB2" w:rsidP="0085455E">
      <w:pPr>
        <w:pStyle w:val="a3"/>
      </w:pPr>
      <w:r>
        <w:t>В ходе прохождения производственной практики разработано оконное приложени</w:t>
      </w:r>
      <w:r w:rsidR="00F063A0">
        <w:t>е</w:t>
      </w:r>
      <w:r>
        <w:t xml:space="preserve"> для тренеров на языке программирования </w:t>
      </w:r>
      <w:r>
        <w:rPr>
          <w:lang w:val="en-US"/>
        </w:rPr>
        <w:t>C</w:t>
      </w:r>
      <w:r w:rsidRPr="00781EB2">
        <w:t xml:space="preserve"># </w:t>
      </w:r>
      <w:r>
        <w:t xml:space="preserve">в </w:t>
      </w:r>
      <w:r>
        <w:rPr>
          <w:lang w:val="en-US"/>
        </w:rPr>
        <w:t>IDE</w:t>
      </w:r>
      <w:r w:rsidRPr="00781EB2">
        <w:t xml:space="preserve"> </w:t>
      </w:r>
      <w:r>
        <w:rPr>
          <w:lang w:val="en-US"/>
        </w:rPr>
        <w:t>VS</w:t>
      </w:r>
      <w:r w:rsidR="00837459" w:rsidRPr="00837459">
        <w:t>2022</w:t>
      </w:r>
      <w:r w:rsidRPr="00781EB2">
        <w:t>.</w:t>
      </w:r>
    </w:p>
    <w:p w14:paraId="3C894B1D" w14:textId="77777777" w:rsidR="00C0687F" w:rsidRDefault="00C0687F" w:rsidP="0085455E">
      <w:pPr>
        <w:pStyle w:val="a3"/>
      </w:pPr>
    </w:p>
    <w:p w14:paraId="55649365" w14:textId="77777777" w:rsidR="00C0687F" w:rsidRDefault="00C0687F" w:rsidP="0085455E">
      <w:pPr>
        <w:pStyle w:val="a3"/>
      </w:pPr>
    </w:p>
    <w:p w14:paraId="10BE59CB" w14:textId="77777777" w:rsidR="00C0687F" w:rsidRPr="004D646B" w:rsidRDefault="00C0687F" w:rsidP="0085455E">
      <w:pPr>
        <w:pStyle w:val="a3"/>
      </w:pPr>
    </w:p>
    <w:p w14:paraId="66881E3B" w14:textId="60101EEB" w:rsidR="00781EB2" w:rsidRDefault="00781EB2" w:rsidP="0085455E">
      <w:pPr>
        <w:pStyle w:val="a3"/>
      </w:pPr>
      <w:r>
        <w:lastRenderedPageBreak/>
        <w:t>Для разработки использовались следующие технологии, библиотеки и пакеты:</w:t>
      </w:r>
    </w:p>
    <w:p w14:paraId="54C18E90" w14:textId="28CA3C51" w:rsidR="00781EB2" w:rsidRPr="00781EB2" w:rsidRDefault="00361573" w:rsidP="00781EB2">
      <w:pPr>
        <w:pStyle w:val="a1"/>
      </w:pPr>
      <w:r>
        <w:t>«</w:t>
      </w:r>
      <w:r w:rsidR="00781EB2">
        <w:rPr>
          <w:lang w:val="en-US"/>
        </w:rPr>
        <w:t>WPF</w:t>
      </w:r>
      <w:r>
        <w:t>»</w:t>
      </w:r>
      <w:r w:rsidR="00781EB2">
        <w:t xml:space="preserve"> – технология построения графического интерфейса, позволяющая создавать </w:t>
      </w:r>
      <w:r w:rsidR="00BA6F65">
        <w:t>оконные</w:t>
      </w:r>
      <w:r w:rsidR="00781EB2">
        <w:t xml:space="preserve"> приложения с использованием </w:t>
      </w:r>
      <w:r w:rsidR="00781EB2">
        <w:rPr>
          <w:lang w:val="en-US"/>
        </w:rPr>
        <w:t>XAML</w:t>
      </w:r>
      <w:r w:rsidR="00781EB2" w:rsidRPr="00781EB2">
        <w:t>;</w:t>
      </w:r>
    </w:p>
    <w:p w14:paraId="3C61606E" w14:textId="3EEA5071" w:rsidR="00781EB2" w:rsidRDefault="00361573" w:rsidP="00781EB2">
      <w:pPr>
        <w:pStyle w:val="a1"/>
      </w:pPr>
      <w:r>
        <w:t>«</w:t>
      </w:r>
      <w:r w:rsidR="00781EB2">
        <w:rPr>
          <w:lang w:val="en-US"/>
        </w:rPr>
        <w:t>Microsoft</w:t>
      </w:r>
      <w:r w:rsidR="00781EB2" w:rsidRPr="00781EB2">
        <w:t>.</w:t>
      </w:r>
      <w:r w:rsidR="00781EB2">
        <w:rPr>
          <w:lang w:val="en-US"/>
        </w:rPr>
        <w:t>EntityFrameworkCore</w:t>
      </w:r>
      <w:r w:rsidR="00781EB2" w:rsidRPr="00781EB2">
        <w:t>.</w:t>
      </w:r>
      <w:r w:rsidR="00781EB2">
        <w:rPr>
          <w:lang w:val="en-US"/>
        </w:rPr>
        <w:t>SqlServer</w:t>
      </w:r>
      <w:r>
        <w:t>»</w:t>
      </w:r>
      <w:r w:rsidR="00781EB2" w:rsidRPr="00781EB2">
        <w:t xml:space="preserve"> – </w:t>
      </w:r>
      <w:r w:rsidR="00781EB2">
        <w:t>провайдер</w:t>
      </w:r>
      <w:r w:rsidR="00945966" w:rsidRPr="00945966">
        <w:t xml:space="preserve"> </w:t>
      </w:r>
      <w:r w:rsidR="00945966">
        <w:rPr>
          <w:lang w:val="en-US"/>
        </w:rPr>
        <w:t>Entity</w:t>
      </w:r>
      <w:r w:rsidR="00945966" w:rsidRPr="00945966">
        <w:t xml:space="preserve"> </w:t>
      </w:r>
      <w:r w:rsidR="00945966">
        <w:rPr>
          <w:lang w:val="en-US"/>
        </w:rPr>
        <w:t>Framework</w:t>
      </w:r>
      <w:r w:rsidR="00945966" w:rsidRPr="00945966">
        <w:t xml:space="preserve"> </w:t>
      </w:r>
      <w:r w:rsidR="00945966">
        <w:rPr>
          <w:lang w:val="en-US"/>
        </w:rPr>
        <w:t>Core</w:t>
      </w:r>
      <w:r w:rsidR="006D5B96" w:rsidRPr="006D5B96">
        <w:t xml:space="preserve"> </w:t>
      </w:r>
      <w:r w:rsidR="00781EB2">
        <w:t>для</w:t>
      </w:r>
      <w:r w:rsidR="00781EB2" w:rsidRPr="00781EB2">
        <w:t xml:space="preserve"> </w:t>
      </w:r>
      <w:r w:rsidR="00781EB2">
        <w:rPr>
          <w:lang w:val="en-US"/>
        </w:rPr>
        <w:t>SQL</w:t>
      </w:r>
      <w:r w:rsidR="00781EB2" w:rsidRPr="00781EB2">
        <w:t xml:space="preserve"> </w:t>
      </w:r>
      <w:r w:rsidR="00781EB2">
        <w:rPr>
          <w:lang w:val="en-US"/>
        </w:rPr>
        <w:t>Server</w:t>
      </w:r>
      <w:r w:rsidR="00781EB2">
        <w:t>, обеспечивающий подключение к реляционной БД и выполнение запросов;</w:t>
      </w:r>
    </w:p>
    <w:p w14:paraId="285BCDF4" w14:textId="179B3CBA" w:rsidR="00781EB2" w:rsidRDefault="00361573" w:rsidP="00781EB2">
      <w:pPr>
        <w:pStyle w:val="a1"/>
      </w:pPr>
      <w:r>
        <w:t>«</w:t>
      </w:r>
      <w:r w:rsidR="00781EB2">
        <w:rPr>
          <w:lang w:val="en-US"/>
        </w:rPr>
        <w:t>Microsoft</w:t>
      </w:r>
      <w:r w:rsidR="00781EB2" w:rsidRPr="00781EB2">
        <w:t>.</w:t>
      </w:r>
      <w:r w:rsidR="00781EB2">
        <w:rPr>
          <w:lang w:val="en-US"/>
        </w:rPr>
        <w:t>EntityFrameworkCore</w:t>
      </w:r>
      <w:r w:rsidR="00781EB2" w:rsidRPr="00781EB2">
        <w:t>.</w:t>
      </w:r>
      <w:r w:rsidR="00781EB2">
        <w:rPr>
          <w:lang w:val="en-US"/>
        </w:rPr>
        <w:t>Tools</w:t>
      </w:r>
      <w:r>
        <w:t>»</w:t>
      </w:r>
      <w:r w:rsidR="00781EB2" w:rsidRPr="00781EB2">
        <w:t xml:space="preserve"> </w:t>
      </w:r>
      <w:r w:rsidR="00781EB2">
        <w:t>– инструменты командной строки для создания миграций, обновления схемы БД и управления контекстом данных;</w:t>
      </w:r>
    </w:p>
    <w:p w14:paraId="63CBDCFB" w14:textId="5F4C60D6" w:rsidR="00781EB2" w:rsidRDefault="00361573" w:rsidP="00781EB2">
      <w:pPr>
        <w:pStyle w:val="a1"/>
      </w:pPr>
      <w:r>
        <w:t>«</w:t>
      </w:r>
      <w:r w:rsidR="00781EB2">
        <w:rPr>
          <w:lang w:val="en-US"/>
        </w:rPr>
        <w:t>BCrypt</w:t>
      </w:r>
      <w:r w:rsidR="00781EB2" w:rsidRPr="00781EB2">
        <w:t>.</w:t>
      </w:r>
      <w:r w:rsidR="00781EB2">
        <w:rPr>
          <w:lang w:val="en-US"/>
        </w:rPr>
        <w:t>Net</w:t>
      </w:r>
      <w:r w:rsidR="00781EB2" w:rsidRPr="00781EB2">
        <w:t>-</w:t>
      </w:r>
      <w:r w:rsidR="00781EB2">
        <w:rPr>
          <w:lang w:val="en-US"/>
        </w:rPr>
        <w:t>Net</w:t>
      </w:r>
      <w:r>
        <w:t>»</w:t>
      </w:r>
      <w:r w:rsidR="00781EB2" w:rsidRPr="00781EB2">
        <w:t xml:space="preserve"> – </w:t>
      </w:r>
      <w:r w:rsidR="00781EB2">
        <w:t>библиотека для хэширования паролей, применяемая при регистрации тренеров и проверке учетных данных при авторизации</w:t>
      </w:r>
      <w:r w:rsidR="00F3758E">
        <w:t>;</w:t>
      </w:r>
    </w:p>
    <w:p w14:paraId="714EAF3A" w14:textId="4C7C0EC6" w:rsidR="00F3758E" w:rsidRDefault="00F3758E" w:rsidP="00781EB2">
      <w:pPr>
        <w:pStyle w:val="a1"/>
      </w:pPr>
      <w:r w:rsidRPr="00F3758E">
        <w:t xml:space="preserve">«EPPlus» – инструмент для работы с файлами формата Excel, позволяющий формировать отчеты </w:t>
      </w:r>
      <w:r w:rsidR="00755BB7">
        <w:t>посещаемости тренировок</w:t>
      </w:r>
      <w:r>
        <w:t>.</w:t>
      </w:r>
    </w:p>
    <w:p w14:paraId="73796E2E" w14:textId="3C509532" w:rsidR="0023701C" w:rsidRDefault="0023701C" w:rsidP="0023701C">
      <w:pPr>
        <w:pStyle w:val="2"/>
      </w:pPr>
      <w:bookmarkStart w:id="18" w:name="_Toc226373034"/>
      <w:r>
        <w:t>Описание работы с системой контроля версий и проверка соответствия стандартам кодирования</w:t>
      </w:r>
      <w:bookmarkEnd w:id="18"/>
    </w:p>
    <w:p w14:paraId="671748EF" w14:textId="6797B5FE" w:rsidR="0023701C" w:rsidRDefault="00FC7408" w:rsidP="0023701C">
      <w:pPr>
        <w:pStyle w:val="a3"/>
      </w:pPr>
      <w:r>
        <w:t>В процессе разработки ПО</w:t>
      </w:r>
      <w:r w:rsidR="00D00781" w:rsidRPr="00D00781">
        <w:t xml:space="preserve"> [2]</w:t>
      </w:r>
      <w:r>
        <w:t xml:space="preserve"> для контроля версий использовалась распределенная система контроля версий </w:t>
      </w:r>
      <w:r>
        <w:rPr>
          <w:lang w:val="en-US"/>
        </w:rPr>
        <w:t>Git</w:t>
      </w:r>
      <w:r w:rsidRPr="00FC7408">
        <w:t xml:space="preserve">. </w:t>
      </w:r>
      <w:r>
        <w:t>В качестве модели ветвления проекта выбрана модель «</w:t>
      </w:r>
      <w:r>
        <w:rPr>
          <w:lang w:val="en-US"/>
        </w:rPr>
        <w:t>Git</w:t>
      </w:r>
      <w:r w:rsidRPr="00FC7408">
        <w:t xml:space="preserve"> </w:t>
      </w:r>
      <w:r>
        <w:rPr>
          <w:lang w:val="en-US"/>
        </w:rPr>
        <w:t>Flow</w:t>
      </w:r>
      <w:r>
        <w:t>»</w:t>
      </w:r>
      <w:r w:rsidRPr="00FC7408">
        <w:t xml:space="preserve">, </w:t>
      </w:r>
      <w:r>
        <w:t>в которой используются функциональные ветки</w:t>
      </w:r>
      <w:r w:rsidR="00BA6F65">
        <w:t xml:space="preserve"> </w:t>
      </w:r>
      <w:r w:rsidR="00686028">
        <w:t>для разработки и основная ветка для хранения стабильной версии проекта</w:t>
      </w:r>
      <w:r>
        <w:t>.</w:t>
      </w:r>
    </w:p>
    <w:p w14:paraId="2FAFA2DD" w14:textId="227DB27A" w:rsidR="00C0687F" w:rsidRDefault="00FC7408" w:rsidP="00FC7408">
      <w:pPr>
        <w:pStyle w:val="a3"/>
      </w:pPr>
      <w:r>
        <w:t xml:space="preserve">Для работы с </w:t>
      </w:r>
      <w:r>
        <w:rPr>
          <w:lang w:val="en-US"/>
        </w:rPr>
        <w:t>Git</w:t>
      </w:r>
      <w:r w:rsidRPr="00FC7408">
        <w:t xml:space="preserve"> </w:t>
      </w:r>
      <w:r>
        <w:t>использовалось приложение «</w:t>
      </w:r>
      <w:r>
        <w:rPr>
          <w:lang w:val="en-US"/>
        </w:rPr>
        <w:t>GitHub</w:t>
      </w:r>
      <w:r w:rsidRPr="00FC7408">
        <w:t xml:space="preserve"> </w:t>
      </w:r>
      <w:r>
        <w:rPr>
          <w:lang w:val="en-US"/>
        </w:rPr>
        <w:t>Desktop</w:t>
      </w:r>
      <w:r>
        <w:t>»</w:t>
      </w:r>
      <w:r w:rsidRPr="00FC7408">
        <w:t xml:space="preserve"> </w:t>
      </w:r>
      <w:r>
        <w:t xml:space="preserve">для </w:t>
      </w:r>
      <w:r>
        <w:rPr>
          <w:lang w:val="en-US"/>
        </w:rPr>
        <w:t>Windows</w:t>
      </w:r>
      <w:r w:rsidRPr="00FC7408">
        <w:t xml:space="preserve"> </w:t>
      </w:r>
      <w:r>
        <w:t xml:space="preserve">и встроенный модуль системы контроль версий </w:t>
      </w:r>
      <w:r>
        <w:rPr>
          <w:lang w:val="en-US"/>
        </w:rPr>
        <w:t>VS</w:t>
      </w:r>
      <w:r w:rsidR="00837459" w:rsidRPr="00837459">
        <w:t>2022</w:t>
      </w:r>
      <w:r w:rsidRPr="00FC7408">
        <w:t xml:space="preserve">. </w:t>
      </w:r>
      <w:r w:rsidR="008E4085">
        <w:t>В целях</w:t>
      </w:r>
      <w:r>
        <w:t xml:space="preserve"> управления удаленным репозиторием </w:t>
      </w:r>
      <w:r>
        <w:rPr>
          <w:lang w:val="en-US"/>
        </w:rPr>
        <w:t>Git</w:t>
      </w:r>
      <w:r w:rsidRPr="00FC7408">
        <w:t xml:space="preserve"> </w:t>
      </w:r>
      <w:r>
        <w:t xml:space="preserve">использовался веб-сервис </w:t>
      </w:r>
      <w:r>
        <w:rPr>
          <w:lang w:val="en-US"/>
        </w:rPr>
        <w:t>GitHub</w:t>
      </w:r>
      <w:r w:rsidRPr="00FC7408">
        <w:t xml:space="preserve">. </w:t>
      </w:r>
      <w:r>
        <w:t>Такой подход обеспечил параллельную разработку новых функций без риска нарушения стабильности основного кода.</w:t>
      </w:r>
    </w:p>
    <w:p w14:paraId="54A53AF0" w14:textId="7FA673A6" w:rsidR="00FC7408" w:rsidRDefault="00FC7408" w:rsidP="00FC7408">
      <w:pPr>
        <w:pStyle w:val="a3"/>
      </w:pPr>
      <w:r>
        <w:t>Фрагмент графа коммитов в репозитории представлен на рисунке 3.</w:t>
      </w:r>
    </w:p>
    <w:p w14:paraId="65EDA08D" w14:textId="77777777" w:rsidR="00C0687F" w:rsidRDefault="00C0687F" w:rsidP="00C0687F">
      <w:pPr>
        <w:pStyle w:val="a3"/>
        <w:ind w:firstLine="0"/>
      </w:pPr>
    </w:p>
    <w:p w14:paraId="2828F483" w14:textId="706CD8AD" w:rsidR="00686028" w:rsidRDefault="00FB1E9B" w:rsidP="00FB1E9B">
      <w:pPr>
        <w:pStyle w:val="afd"/>
      </w:pPr>
      <w:r w:rsidRPr="00FB1E9B">
        <w:drawing>
          <wp:inline distT="0" distB="0" distL="0" distR="0" wp14:anchorId="1AC157A4" wp14:editId="522F20EC">
            <wp:extent cx="5939790" cy="3013075"/>
            <wp:effectExtent l="19050" t="19050" r="22860" b="15875"/>
            <wp:docPr id="167058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1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96D5C" w14:textId="63C81ECB" w:rsidR="00686028" w:rsidRDefault="00686028" w:rsidP="00686028">
      <w:pPr>
        <w:pStyle w:val="afe"/>
      </w:pPr>
      <w:r>
        <w:t xml:space="preserve">Рисунок 3 – </w:t>
      </w:r>
      <w:r w:rsidR="00F12952">
        <w:t>«</w:t>
      </w:r>
      <w:r w:rsidR="00F12952">
        <w:rPr>
          <w:lang w:val="en-US"/>
        </w:rPr>
        <w:t>VS</w:t>
      </w:r>
      <w:r w:rsidR="00F12952" w:rsidRPr="00DF7F38">
        <w:t>2022</w:t>
      </w:r>
      <w:r w:rsidR="00F12952">
        <w:t xml:space="preserve">». </w:t>
      </w:r>
      <w:r>
        <w:t>Фрагмент графа коммитов в репозитории</w:t>
      </w:r>
    </w:p>
    <w:p w14:paraId="5657F5E6" w14:textId="24C5B406" w:rsidR="00CB237A" w:rsidRDefault="00CB237A" w:rsidP="00CB237A">
      <w:pPr>
        <w:pStyle w:val="a3"/>
      </w:pPr>
      <w:r>
        <w:t xml:space="preserve">В ходе производственной практики код и его структура разработаны в соответствии с соглашением о написании кода на языке программирования </w:t>
      </w:r>
      <w:r>
        <w:rPr>
          <w:lang w:val="en-US"/>
        </w:rPr>
        <w:t>C</w:t>
      </w:r>
      <w:r w:rsidRPr="00CB237A">
        <w:t>#</w:t>
      </w:r>
      <w:r w:rsidR="00B7650E">
        <w:t xml:space="preserve"> </w:t>
      </w:r>
      <w:r w:rsidR="00B7650E" w:rsidRPr="00B7650E">
        <w:t>[5]</w:t>
      </w:r>
      <w:r>
        <w:t>. При разработке соблюдены правила именования пространства имен, классов, методов, свойств и форматирования кода.</w:t>
      </w:r>
    </w:p>
    <w:p w14:paraId="213E2F4E" w14:textId="36323C38" w:rsidR="00C9458F" w:rsidRDefault="00C9458F" w:rsidP="00C9458F">
      <w:pPr>
        <w:pStyle w:val="2"/>
      </w:pPr>
      <w:bookmarkStart w:id="19" w:name="_Toc226373035"/>
      <w:r>
        <w:t>Отладка и тестирование программных модулей</w:t>
      </w:r>
      <w:bookmarkEnd w:id="19"/>
    </w:p>
    <w:p w14:paraId="21EE691E" w14:textId="36689A24" w:rsidR="00C9458F" w:rsidRDefault="00C9458F" w:rsidP="00C9458F">
      <w:pPr>
        <w:pStyle w:val="a3"/>
      </w:pPr>
      <w:r>
        <w:t xml:space="preserve">Для отладки кода использовались следующие инструменты </w:t>
      </w:r>
      <w:r>
        <w:rPr>
          <w:lang w:val="en-US"/>
        </w:rPr>
        <w:t>IDE</w:t>
      </w:r>
      <w:r w:rsidRPr="00C9458F">
        <w:t xml:space="preserve"> </w:t>
      </w:r>
      <w:r>
        <w:rPr>
          <w:lang w:val="en-US"/>
        </w:rPr>
        <w:t>VS</w:t>
      </w:r>
      <w:r w:rsidR="00837459" w:rsidRPr="00837459">
        <w:t>2022</w:t>
      </w:r>
      <w:r>
        <w:t>:</w:t>
      </w:r>
    </w:p>
    <w:p w14:paraId="5712EDFF" w14:textId="7B0C4D4F" w:rsidR="00C9458F" w:rsidRDefault="006C48BD" w:rsidP="006C48BD">
      <w:pPr>
        <w:pStyle w:val="a1"/>
      </w:pPr>
      <w:r>
        <w:t>о</w:t>
      </w:r>
      <w:r w:rsidR="00C9458F">
        <w:t>кно просмотра переменных;</w:t>
      </w:r>
    </w:p>
    <w:p w14:paraId="696C987E" w14:textId="66599069" w:rsidR="00325CC5" w:rsidRDefault="00325CC5" w:rsidP="006C48BD">
      <w:pPr>
        <w:pStyle w:val="a1"/>
      </w:pPr>
      <w:r>
        <w:t>диагностические инструменты;</w:t>
      </w:r>
    </w:p>
    <w:p w14:paraId="20518F55" w14:textId="0B6F254E" w:rsidR="00325CC5" w:rsidRDefault="00325CC5" w:rsidP="006C48BD">
      <w:pPr>
        <w:pStyle w:val="a1"/>
      </w:pPr>
      <w:r>
        <w:t>окно потоков;</w:t>
      </w:r>
    </w:p>
    <w:p w14:paraId="4200F8FF" w14:textId="4586792B" w:rsidR="00C9458F" w:rsidRDefault="006C48BD" w:rsidP="006C48BD">
      <w:pPr>
        <w:pStyle w:val="a1"/>
      </w:pPr>
      <w:r>
        <w:t>а</w:t>
      </w:r>
      <w:r w:rsidR="00C9458F">
        <w:t>нализ стека вызовов;</w:t>
      </w:r>
    </w:p>
    <w:p w14:paraId="478E27AF" w14:textId="7260A9B8" w:rsidR="00C9458F" w:rsidRDefault="006C48BD" w:rsidP="006C48BD">
      <w:pPr>
        <w:pStyle w:val="a1"/>
      </w:pPr>
      <w:r>
        <w:t>т</w:t>
      </w:r>
      <w:r w:rsidR="00C9458F">
        <w:t>очки останова.</w:t>
      </w:r>
    </w:p>
    <w:p w14:paraId="03289FCA" w14:textId="4DBE91C9" w:rsidR="00FB1E9B" w:rsidRPr="00B7650E" w:rsidRDefault="006C48BD" w:rsidP="00A74A5C">
      <w:pPr>
        <w:pStyle w:val="a1"/>
        <w:numPr>
          <w:ilvl w:val="0"/>
          <w:numId w:val="0"/>
        </w:numPr>
        <w:ind w:firstLine="709"/>
      </w:pPr>
      <w:r>
        <w:t xml:space="preserve">На рисунке 4 показан </w:t>
      </w:r>
      <w:r w:rsidR="003136CC">
        <w:t>фрагмен</w:t>
      </w:r>
      <w:r w:rsidR="00AA54EA">
        <w:t>т</w:t>
      </w:r>
      <w:r>
        <w:t xml:space="preserve"> </w:t>
      </w:r>
      <w:r>
        <w:rPr>
          <w:lang w:val="en-US"/>
        </w:rPr>
        <w:t>IDE</w:t>
      </w:r>
      <w:r w:rsidRPr="006C48BD">
        <w:t xml:space="preserve"> </w:t>
      </w:r>
      <w:r>
        <w:t xml:space="preserve">с установленной точкой останова </w:t>
      </w:r>
      <w:r w:rsidR="0076429E" w:rsidRPr="0076429E">
        <w:t>[</w:t>
      </w:r>
      <w:r w:rsidR="0076429E" w:rsidRPr="00D00781">
        <w:t>3</w:t>
      </w:r>
      <w:r w:rsidR="0076429E" w:rsidRPr="0076429E">
        <w:t xml:space="preserve">] </w:t>
      </w:r>
      <w:r>
        <w:t>в метод</w:t>
      </w:r>
      <w:r w:rsidR="00FB1E9B">
        <w:t>е создания новой записи о зале в БД.</w:t>
      </w:r>
    </w:p>
    <w:p w14:paraId="23DAD150" w14:textId="7D48D6CB" w:rsidR="00FB1E9B" w:rsidRDefault="00FB1E9B" w:rsidP="00FB1E9B">
      <w:pPr>
        <w:pStyle w:val="afd"/>
      </w:pPr>
      <w:r w:rsidRPr="00FB1E9B">
        <w:lastRenderedPageBreak/>
        <w:drawing>
          <wp:inline distT="0" distB="0" distL="0" distR="0" wp14:anchorId="6E6518DD" wp14:editId="37E038C4">
            <wp:extent cx="5939790" cy="2430145"/>
            <wp:effectExtent l="19050" t="19050" r="22860" b="27305"/>
            <wp:docPr id="53344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ED900" w14:textId="1D81366D" w:rsidR="00FB1E9B" w:rsidRDefault="00FB1E9B" w:rsidP="00FB1E9B">
      <w:pPr>
        <w:pStyle w:val="afe"/>
      </w:pPr>
      <w:r>
        <w:t>Рисунок 4 – «</w:t>
      </w:r>
      <w:r>
        <w:rPr>
          <w:lang w:val="en-US"/>
        </w:rPr>
        <w:t>VS</w:t>
      </w:r>
      <w:r w:rsidR="00837459" w:rsidRPr="00DF7F38">
        <w:t>2022</w:t>
      </w:r>
      <w:r>
        <w:t>»</w:t>
      </w:r>
      <w:r w:rsidRPr="00FB1E9B">
        <w:t xml:space="preserve">. </w:t>
      </w:r>
      <w:r>
        <w:t xml:space="preserve">Вид </w:t>
      </w:r>
      <w:r>
        <w:rPr>
          <w:lang w:val="en-US"/>
        </w:rPr>
        <w:t>IDE</w:t>
      </w:r>
      <w:r w:rsidRPr="00FB1E9B">
        <w:t xml:space="preserve"> </w:t>
      </w:r>
      <w:r>
        <w:t>с установленной точкой останова</w:t>
      </w:r>
    </w:p>
    <w:p w14:paraId="5E808941" w14:textId="665EF06D" w:rsidR="00D1444B" w:rsidRDefault="00D1444B" w:rsidP="00D1444B">
      <w:pPr>
        <w:pStyle w:val="a3"/>
      </w:pPr>
      <w:r>
        <w:t>Для проверки предсказуемости поведения приложения необходимо провести тестирование методом «черного ящика». В таблице 1 представлен набор тестов для страницы</w:t>
      </w:r>
      <w:r w:rsidR="007A4C98">
        <w:t xml:space="preserve"> </w:t>
      </w:r>
      <w:r w:rsidR="00CE4643">
        <w:t>работы с группами</w:t>
      </w:r>
      <w:r>
        <w:t>.</w:t>
      </w:r>
    </w:p>
    <w:p w14:paraId="2093D261" w14:textId="74AFB39F" w:rsidR="00886077" w:rsidRDefault="00FB5890" w:rsidP="00FB5890">
      <w:pPr>
        <w:pStyle w:val="aff2"/>
      </w:pPr>
      <w:r w:rsidRPr="00FB5890">
        <w:rPr>
          <w:spacing w:val="20"/>
        </w:rPr>
        <w:t>Таблица</w:t>
      </w:r>
      <w:r>
        <w:t xml:space="preserve"> 1 – Набор тестов страницы </w:t>
      </w:r>
      <w:r w:rsidR="00CE4643">
        <w:t>работы с группами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3685"/>
        <w:gridCol w:w="1836"/>
      </w:tblGrid>
      <w:tr w:rsidR="00E948C7" w14:paraId="2B1E1F8A" w14:textId="77777777" w:rsidTr="004B683D">
        <w:trPr>
          <w:trHeight w:val="433"/>
        </w:trPr>
        <w:tc>
          <w:tcPr>
            <w:tcW w:w="3823" w:type="dxa"/>
            <w:tcBorders>
              <w:bottom w:val="double" w:sz="4" w:space="0" w:color="auto"/>
            </w:tcBorders>
          </w:tcPr>
          <w:p w14:paraId="4C76A854" w14:textId="05379364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Действие</w:t>
            </w:r>
          </w:p>
        </w:tc>
        <w:tc>
          <w:tcPr>
            <w:tcW w:w="3685" w:type="dxa"/>
            <w:tcBorders>
              <w:bottom w:val="double" w:sz="4" w:space="0" w:color="auto"/>
            </w:tcBorders>
          </w:tcPr>
          <w:p w14:paraId="7F247B0C" w14:textId="22A45FA2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35918813" w14:textId="3E944402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Полученный результат</w:t>
            </w:r>
          </w:p>
        </w:tc>
      </w:tr>
      <w:tr w:rsidR="00E948C7" w14:paraId="1FA06D6F" w14:textId="77777777" w:rsidTr="008022F5">
        <w:tc>
          <w:tcPr>
            <w:tcW w:w="3823" w:type="dxa"/>
            <w:tcBorders>
              <w:top w:val="double" w:sz="4" w:space="0" w:color="auto"/>
            </w:tcBorders>
          </w:tcPr>
          <w:p w14:paraId="3DACB46B" w14:textId="02E1FC89" w:rsidR="00FB5890" w:rsidRPr="00CE4643" w:rsidRDefault="006D1012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поле ввода написать «Младшая», затем нажать на кнопку «Создать группу»</w:t>
            </w:r>
          </w:p>
        </w:tc>
        <w:tc>
          <w:tcPr>
            <w:tcW w:w="3685" w:type="dxa"/>
            <w:tcBorders>
              <w:top w:val="double" w:sz="4" w:space="0" w:color="auto"/>
            </w:tcBorders>
          </w:tcPr>
          <w:p w14:paraId="25924B0F" w14:textId="0A6A5039" w:rsidR="00FB5890" w:rsidRPr="00CE4643" w:rsidRDefault="006D1012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ошибки «Группа с таким названием уже существует»</w:t>
            </w:r>
          </w:p>
        </w:tc>
        <w:tc>
          <w:tcPr>
            <w:tcW w:w="1836" w:type="dxa"/>
            <w:tcBorders>
              <w:top w:val="double" w:sz="4" w:space="0" w:color="auto"/>
            </w:tcBorders>
          </w:tcPr>
          <w:p w14:paraId="78563E49" w14:textId="0EF65276" w:rsidR="00FB5890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5B1DA92E" w14:textId="77777777" w:rsidTr="008022F5">
        <w:tc>
          <w:tcPr>
            <w:tcW w:w="3823" w:type="dxa"/>
          </w:tcPr>
          <w:p w14:paraId="6892F8FD" w14:textId="3517AF13" w:rsidR="00FB5890" w:rsidRPr="00CE4643" w:rsidRDefault="002177AC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поле ввода написать «</w:t>
            </w:r>
            <w:r w:rsidR="008022F5">
              <w:rPr>
                <w:sz w:val="24"/>
                <w:szCs w:val="24"/>
              </w:rPr>
              <w:t>Вечерняя</w:t>
            </w:r>
            <w:r>
              <w:rPr>
                <w:sz w:val="24"/>
                <w:szCs w:val="24"/>
              </w:rPr>
              <w:t>», затем нажать на кнопку «Создать группу»</w:t>
            </w:r>
          </w:p>
        </w:tc>
        <w:tc>
          <w:tcPr>
            <w:tcW w:w="3685" w:type="dxa"/>
          </w:tcPr>
          <w:p w14:paraId="6966EE8E" w14:textId="5BCDD9B5" w:rsidR="00FB5890" w:rsidRPr="00CE4643" w:rsidRDefault="002177AC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сообщения «Группа создана.», в выпадающем списке выбрана созданная группа.</w:t>
            </w:r>
          </w:p>
        </w:tc>
        <w:tc>
          <w:tcPr>
            <w:tcW w:w="1836" w:type="dxa"/>
          </w:tcPr>
          <w:p w14:paraId="2CDAA5F6" w14:textId="7BD7938E" w:rsidR="00FB5890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6182E4C3" w14:textId="77777777" w:rsidTr="008022F5">
        <w:tc>
          <w:tcPr>
            <w:tcW w:w="3823" w:type="dxa"/>
          </w:tcPr>
          <w:p w14:paraId="1BF0293F" w14:textId="5E3FC70F" w:rsidR="00FB5890" w:rsidRPr="00CE4643" w:rsidRDefault="008022F5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списке групп выбрать «Вечерняя», затем нажать «Удалить выбранную группу», далее нажать «Да»</w:t>
            </w:r>
          </w:p>
        </w:tc>
        <w:tc>
          <w:tcPr>
            <w:tcW w:w="3685" w:type="dxa"/>
          </w:tcPr>
          <w:p w14:paraId="676B2010" w14:textId="00EDA1D0" w:rsidR="00FB5890" w:rsidRPr="00CE4643" w:rsidRDefault="00316D0B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 «Вечерняя» удалена</w:t>
            </w:r>
            <w:r w:rsidR="00E948C7">
              <w:rPr>
                <w:sz w:val="24"/>
                <w:szCs w:val="24"/>
              </w:rPr>
              <w:t xml:space="preserve"> и</w:t>
            </w:r>
            <w:r>
              <w:rPr>
                <w:sz w:val="24"/>
                <w:szCs w:val="24"/>
              </w:rPr>
              <w:t xml:space="preserve"> отсутствует в выпадающем списке групп</w:t>
            </w:r>
          </w:p>
        </w:tc>
        <w:tc>
          <w:tcPr>
            <w:tcW w:w="1836" w:type="dxa"/>
          </w:tcPr>
          <w:p w14:paraId="13B9FF46" w14:textId="1F486CFA" w:rsidR="00FB5890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0A45E133" w14:textId="77777777" w:rsidTr="004B683D">
        <w:trPr>
          <w:trHeight w:val="892"/>
        </w:trPr>
        <w:tc>
          <w:tcPr>
            <w:tcW w:w="3823" w:type="dxa"/>
          </w:tcPr>
          <w:p w14:paraId="006C302D" w14:textId="14BB4D08" w:rsidR="00D959DA" w:rsidRPr="00CE4643" w:rsidRDefault="008970A6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списке групп выбрать «Старшая», затем нажать «Удалить выбранную группу»</w:t>
            </w:r>
          </w:p>
        </w:tc>
        <w:tc>
          <w:tcPr>
            <w:tcW w:w="3685" w:type="dxa"/>
          </w:tcPr>
          <w:p w14:paraId="5180E51F" w14:textId="60FABC7E" w:rsidR="00D959DA" w:rsidRPr="00CE4643" w:rsidRDefault="008E2E52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ошибки «Для этой группы уже создана тренировка, ее нельзя удалить</w:t>
            </w:r>
            <w:r w:rsidR="002725A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836" w:type="dxa"/>
          </w:tcPr>
          <w:p w14:paraId="58E2A7A2" w14:textId="173C8907" w:rsidR="00D959DA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052DF8D3" w14:textId="77777777" w:rsidTr="008022F5">
        <w:tc>
          <w:tcPr>
            <w:tcW w:w="3823" w:type="dxa"/>
          </w:tcPr>
          <w:p w14:paraId="6D35442D" w14:textId="16E5F28A" w:rsidR="00D959DA" w:rsidRPr="00CE4643" w:rsidRDefault="008022F5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«Назад»</w:t>
            </w:r>
          </w:p>
        </w:tc>
        <w:tc>
          <w:tcPr>
            <w:tcW w:w="3685" w:type="dxa"/>
          </w:tcPr>
          <w:p w14:paraId="2F8565F7" w14:textId="4669AE92" w:rsidR="00D959DA" w:rsidRPr="00CE4643" w:rsidRDefault="008022F5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«Личные данные»</w:t>
            </w:r>
          </w:p>
        </w:tc>
        <w:tc>
          <w:tcPr>
            <w:tcW w:w="1836" w:type="dxa"/>
          </w:tcPr>
          <w:p w14:paraId="2BA572B3" w14:textId="2EAC828A" w:rsidR="00D959DA" w:rsidRPr="00CE4643" w:rsidRDefault="00D959DA" w:rsidP="00CE4643">
            <w:pPr>
              <w:jc w:val="left"/>
              <w:rPr>
                <w:sz w:val="24"/>
                <w:szCs w:val="24"/>
                <w:lang w:val="en-US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514A33C" w14:textId="77777777" w:rsidR="008022F5" w:rsidRDefault="008022F5" w:rsidP="00FB5890">
      <w:pPr>
        <w:pStyle w:val="a3"/>
      </w:pPr>
    </w:p>
    <w:p w14:paraId="4668BEB9" w14:textId="09DD2D04" w:rsidR="00FB5890" w:rsidRPr="00FB5890" w:rsidRDefault="00FB5890" w:rsidP="00FB5890">
      <w:pPr>
        <w:pStyle w:val="a3"/>
      </w:pPr>
      <w:r w:rsidRPr="00FB5890">
        <w:t>В результате тестирования не выявлено отклонений</w:t>
      </w:r>
      <w:r>
        <w:t xml:space="preserve"> </w:t>
      </w:r>
      <w:r w:rsidRPr="00FB5890">
        <w:t>полученных</w:t>
      </w:r>
      <w:r>
        <w:t xml:space="preserve"> </w:t>
      </w:r>
      <w:r w:rsidRPr="00FB5890">
        <w:t>результатов от ожидаемых.</w:t>
      </w:r>
    </w:p>
    <w:p w14:paraId="3EEC5D9B" w14:textId="53A71BD0" w:rsidR="00F116CE" w:rsidRDefault="00F116CE" w:rsidP="00F116CE">
      <w:pPr>
        <w:pStyle w:val="1"/>
      </w:pPr>
      <w:bookmarkStart w:id="20" w:name="_Toc198114585"/>
      <w:bookmarkStart w:id="21" w:name="_Toc226373036"/>
      <w:r>
        <w:lastRenderedPageBreak/>
        <w:t>Выполнение работ по ПМ.0</w:t>
      </w:r>
      <w:bookmarkEnd w:id="20"/>
      <w:r w:rsidR="00D419FE">
        <w:t>4</w:t>
      </w:r>
      <w:bookmarkEnd w:id="21"/>
    </w:p>
    <w:p w14:paraId="0CCFE731" w14:textId="68092FEF" w:rsidR="007B1296" w:rsidRPr="00D419FE" w:rsidRDefault="00D419FE" w:rsidP="007B1296">
      <w:pPr>
        <w:pStyle w:val="2"/>
      </w:pPr>
      <w:bookmarkStart w:id="22" w:name="_Toc226373037"/>
      <w:r>
        <w:t xml:space="preserve">Настройка конфигурации и инсталляция </w:t>
      </w:r>
      <w:r w:rsidR="00343221">
        <w:t>ПО</w:t>
      </w:r>
      <w:bookmarkEnd w:id="22"/>
    </w:p>
    <w:p w14:paraId="20D6B312" w14:textId="4C8CFD60" w:rsidR="00393FE7" w:rsidRDefault="00393FE7" w:rsidP="00393FE7">
      <w:pPr>
        <w:pStyle w:val="a3"/>
      </w:pPr>
      <w:r>
        <w:t>В процессе прохождения производственной практики была выполнена настройка конфигурации приложения и подготовка дистрибутивов под различные платформы.</w:t>
      </w:r>
    </w:p>
    <w:p w14:paraId="444971FF" w14:textId="77777777" w:rsidR="00CE1ED3" w:rsidRDefault="000F481A" w:rsidP="00CE1ED3">
      <w:pPr>
        <w:pStyle w:val="a3"/>
      </w:pPr>
      <w:r>
        <w:t>Сформирован установочный пакет с использованием расширения «</w:t>
      </w:r>
      <w:r>
        <w:rPr>
          <w:lang w:val="en-US"/>
        </w:rPr>
        <w:t>Microsoft</w:t>
      </w:r>
      <w:r w:rsidRPr="000F481A">
        <w:t xml:space="preserve"> </w:t>
      </w:r>
      <w:r>
        <w:rPr>
          <w:lang w:val="en-US"/>
        </w:rPr>
        <w:t>Visual</w:t>
      </w:r>
      <w:r w:rsidRPr="000F481A">
        <w:t xml:space="preserve"> </w:t>
      </w:r>
      <w:r>
        <w:rPr>
          <w:lang w:val="en-US"/>
        </w:rPr>
        <w:t>Studio</w:t>
      </w:r>
      <w:r w:rsidRPr="000F481A">
        <w:t xml:space="preserve"> </w:t>
      </w:r>
      <w:r>
        <w:rPr>
          <w:lang w:val="en-US"/>
        </w:rPr>
        <w:t>Installer</w:t>
      </w:r>
      <w:r w:rsidRPr="000F481A">
        <w:t xml:space="preserve"> </w:t>
      </w:r>
      <w:r>
        <w:rPr>
          <w:lang w:val="en-US"/>
        </w:rPr>
        <w:t>Projects</w:t>
      </w:r>
      <w:r w:rsidRPr="000F481A">
        <w:t xml:space="preserve"> 2022</w:t>
      </w:r>
      <w:r>
        <w:t>»</w:t>
      </w:r>
      <w:r w:rsidRPr="000F481A">
        <w:t xml:space="preserve">. </w:t>
      </w:r>
      <w:r>
        <w:t xml:space="preserve">Данное средство позволяет создать стандартный инсталлятор для ОС </w:t>
      </w:r>
      <w:r>
        <w:rPr>
          <w:lang w:val="en-US"/>
        </w:rPr>
        <w:t>Windows</w:t>
      </w:r>
      <w:r w:rsidRPr="000F481A">
        <w:t xml:space="preserve">, </w:t>
      </w:r>
      <w:r>
        <w:t>который включает все требуемые зависимости и файлы приложения.</w:t>
      </w:r>
      <w:r w:rsidR="00CE1ED3">
        <w:t xml:space="preserve"> </w:t>
      </w:r>
      <w:r>
        <w:t xml:space="preserve">На рисунке 5 показан интерфейс </w:t>
      </w:r>
      <w:r w:rsidR="0093606A">
        <w:t>установщика, созданного при помощи описанного выше расширения.</w:t>
      </w:r>
    </w:p>
    <w:p w14:paraId="5A4A48D0" w14:textId="3D4013AC" w:rsidR="00CE1ED3" w:rsidRDefault="00AD0C23" w:rsidP="00AD0C23">
      <w:pPr>
        <w:pStyle w:val="afd"/>
      </w:pPr>
      <w:r w:rsidRPr="00AD0C23">
        <w:drawing>
          <wp:inline distT="0" distB="0" distL="0" distR="0" wp14:anchorId="5E3F90C3" wp14:editId="47A17C87">
            <wp:extent cx="4753638" cy="3896269"/>
            <wp:effectExtent l="0" t="0" r="0" b="9525"/>
            <wp:docPr id="53527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7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B76A" w14:textId="767C0B5F" w:rsidR="00CE1ED3" w:rsidRPr="00AD0C23" w:rsidRDefault="00CE1ED3" w:rsidP="00F63A4B">
      <w:pPr>
        <w:pStyle w:val="afe"/>
      </w:pPr>
      <w:r>
        <w:t xml:space="preserve">Рисунок 5 </w:t>
      </w:r>
      <w:r w:rsidR="0082409D">
        <w:t>– «</w:t>
      </w:r>
      <w:r w:rsidR="00AD0C23">
        <w:rPr>
          <w:lang w:val="en-US"/>
        </w:rPr>
        <w:t>TrLogInstaller</w:t>
      </w:r>
      <w:r w:rsidR="00AD0C23">
        <w:t>»</w:t>
      </w:r>
      <w:r w:rsidR="00AD0C23" w:rsidRPr="00706ADB">
        <w:t xml:space="preserve">. </w:t>
      </w:r>
      <w:r w:rsidR="00AD0C23">
        <w:t>Интерфейс установщика</w:t>
      </w:r>
      <w:r w:rsidR="00706ADB">
        <w:t xml:space="preserve"> проекта</w:t>
      </w:r>
    </w:p>
    <w:p w14:paraId="46379913" w14:textId="0E4CE6A3" w:rsidR="007B1296" w:rsidRDefault="006C5030" w:rsidP="007B1296">
      <w:pPr>
        <w:pStyle w:val="2"/>
      </w:pPr>
      <w:bookmarkStart w:id="23" w:name="_Toc226373038"/>
      <w:r>
        <w:lastRenderedPageBreak/>
        <w:t>Анализ эксплуатационных характеристик</w:t>
      </w:r>
      <w:bookmarkEnd w:id="23"/>
    </w:p>
    <w:p w14:paraId="42B4CBAF" w14:textId="63811BD3" w:rsidR="006C5030" w:rsidRDefault="00CD0E68" w:rsidP="006C5030">
      <w:pPr>
        <w:pStyle w:val="a3"/>
      </w:pPr>
      <w:r>
        <w:t>В ходе анализа системных и технических требований к итоговому приложению определены минимальные аппаратные и программные требования</w:t>
      </w:r>
      <w:r w:rsidR="00AE04D6">
        <w:t xml:space="preserve"> для эксплуатации.</w:t>
      </w:r>
    </w:p>
    <w:p w14:paraId="7AFBBF6D" w14:textId="6154C4CE" w:rsidR="00AE04D6" w:rsidRDefault="00AE04D6" w:rsidP="006C5030">
      <w:pPr>
        <w:pStyle w:val="a3"/>
      </w:pPr>
      <w:r>
        <w:t>Требования к аппаратному и программному обеспечению:</w:t>
      </w:r>
    </w:p>
    <w:p w14:paraId="23B054F6" w14:textId="77777777" w:rsidR="00985ABC" w:rsidRPr="005C5FCB" w:rsidRDefault="00985ABC" w:rsidP="00985ABC">
      <w:pPr>
        <w:pStyle w:val="a1"/>
      </w:pPr>
      <w:r w:rsidRPr="005C5FCB">
        <w:t>ОС: Windows 10 и выше;</w:t>
      </w:r>
    </w:p>
    <w:p w14:paraId="3EB83091" w14:textId="77777777" w:rsidR="00985ABC" w:rsidRPr="005C5FCB" w:rsidRDefault="00985ABC" w:rsidP="00985ABC">
      <w:pPr>
        <w:pStyle w:val="a1"/>
      </w:pPr>
      <w:r w:rsidRPr="005C5FCB">
        <w:t>оперативная память: 2 ГБ;</w:t>
      </w:r>
    </w:p>
    <w:p w14:paraId="3B2C044A" w14:textId="0C85B6AC" w:rsidR="00985ABC" w:rsidRDefault="00985ABC" w:rsidP="00985ABC">
      <w:pPr>
        <w:pStyle w:val="a1"/>
      </w:pPr>
      <w:r>
        <w:t>свободное дисковое пространство: 500 МБ;</w:t>
      </w:r>
    </w:p>
    <w:p w14:paraId="063BF5DE" w14:textId="0F34375F" w:rsidR="00985ABC" w:rsidRPr="005C5FCB" w:rsidRDefault="00985ABC" w:rsidP="00985ABC">
      <w:pPr>
        <w:pStyle w:val="a1"/>
      </w:pPr>
      <w:r>
        <w:t>процессор с тактовой частотой 1 ГГц и выше.</w:t>
      </w:r>
    </w:p>
    <w:p w14:paraId="381E0688" w14:textId="3D8B3EF3" w:rsidR="00AE04D6" w:rsidRDefault="0082409D" w:rsidP="006C5030">
      <w:pPr>
        <w:pStyle w:val="a3"/>
      </w:pPr>
      <w:r>
        <w:t xml:space="preserve">Приложение имеет последовательный интерфейс, построенный по принципу «шаг за шагом». Такая линейная структура исключает потерю контекста и упрощает </w:t>
      </w:r>
      <w:r w:rsidR="00BC14C8">
        <w:t>выполнение повседневных операций.</w:t>
      </w:r>
    </w:p>
    <w:p w14:paraId="2F423A63" w14:textId="711BB2A1" w:rsidR="0043616F" w:rsidRPr="0043616F" w:rsidRDefault="0043616F" w:rsidP="006C5030">
      <w:pPr>
        <w:pStyle w:val="a3"/>
      </w:pPr>
      <w:r>
        <w:t xml:space="preserve">Данные загружаются быстро благодаря оптимизированным запросам </w:t>
      </w:r>
      <w:r w:rsidR="00945966">
        <w:rPr>
          <w:lang w:val="en-US"/>
        </w:rPr>
        <w:t>Entity</w:t>
      </w:r>
      <w:r w:rsidR="00945966" w:rsidRPr="00945966">
        <w:t xml:space="preserve"> </w:t>
      </w:r>
      <w:r w:rsidR="00945966">
        <w:rPr>
          <w:lang w:val="en-US"/>
        </w:rPr>
        <w:t>Framework</w:t>
      </w:r>
      <w:r w:rsidR="00945966" w:rsidRPr="00945966">
        <w:t xml:space="preserve"> </w:t>
      </w:r>
      <w:r w:rsidR="00945966">
        <w:rPr>
          <w:lang w:val="en-US"/>
        </w:rPr>
        <w:t>Core</w:t>
      </w:r>
      <w:r w:rsidR="00E94B05" w:rsidRPr="00E94B05">
        <w:t xml:space="preserve">, </w:t>
      </w:r>
      <w:r w:rsidR="00E94B05">
        <w:t>что быструю работу приложения даже при работе с десятками спортсменов и тренировок</w:t>
      </w:r>
      <w:r w:rsidRPr="0043616F">
        <w:t>.</w:t>
      </w:r>
    </w:p>
    <w:p w14:paraId="313F83EB" w14:textId="664B27CD" w:rsidR="007B1296" w:rsidRDefault="008D1992" w:rsidP="007B1296">
      <w:pPr>
        <w:pStyle w:val="2"/>
      </w:pPr>
      <w:bookmarkStart w:id="24" w:name="_Toc226373039"/>
      <w:r>
        <w:t xml:space="preserve">Модификация компонентов </w:t>
      </w:r>
      <w:r w:rsidR="00343221">
        <w:t>ПО</w:t>
      </w:r>
      <w:bookmarkEnd w:id="24"/>
    </w:p>
    <w:p w14:paraId="09754093" w14:textId="450B4C3C" w:rsidR="00CD0E68" w:rsidRDefault="00F3758E" w:rsidP="00CD0E68">
      <w:pPr>
        <w:pStyle w:val="a3"/>
      </w:pPr>
      <w:r>
        <w:t>В процессе взаимодействия с заказчиком выявлены пожелания по улучшению приложения:</w:t>
      </w:r>
    </w:p>
    <w:p w14:paraId="4BB3C5DF" w14:textId="017A7A5C" w:rsidR="00F3758E" w:rsidRDefault="00F3758E" w:rsidP="00F3758E">
      <w:pPr>
        <w:pStyle w:val="a1"/>
      </w:pPr>
      <w:r>
        <w:t xml:space="preserve">добавление функциональности экспорта посещаемости в файл формата </w:t>
      </w:r>
      <w:r>
        <w:rPr>
          <w:lang w:val="en-US"/>
        </w:rPr>
        <w:t>Excel</w:t>
      </w:r>
      <w:r w:rsidR="00E80B28">
        <w:t>;</w:t>
      </w:r>
    </w:p>
    <w:p w14:paraId="73E5D432" w14:textId="31D7ACC8" w:rsidR="00E80B28" w:rsidRDefault="00E80B28" w:rsidP="00F3758E">
      <w:pPr>
        <w:pStyle w:val="a1"/>
      </w:pPr>
      <w:r>
        <w:t>улучшение пользовательского интерфейса.</w:t>
      </w:r>
    </w:p>
    <w:p w14:paraId="433CA44D" w14:textId="38C7F6DF" w:rsidR="00A74A5C" w:rsidRDefault="00A74A5C" w:rsidP="00A74A5C">
      <w:pPr>
        <w:pStyle w:val="a1"/>
        <w:numPr>
          <w:ilvl w:val="0"/>
          <w:numId w:val="0"/>
        </w:numPr>
        <w:ind w:firstLine="709"/>
      </w:pPr>
      <w:r>
        <w:t xml:space="preserve">Для создания </w:t>
      </w:r>
      <w:r w:rsidR="005C6505">
        <w:t>файлов</w:t>
      </w:r>
      <w:r>
        <w:t xml:space="preserve"> в формате </w:t>
      </w:r>
      <w:r>
        <w:rPr>
          <w:lang w:val="en-US"/>
        </w:rPr>
        <w:t>Excel</w:t>
      </w:r>
      <w:r w:rsidRPr="00A74A5C">
        <w:t xml:space="preserve"> </w:t>
      </w:r>
      <w:r>
        <w:t xml:space="preserve">использована библиотека </w:t>
      </w:r>
      <w:r>
        <w:rPr>
          <w:lang w:val="en-US"/>
        </w:rPr>
        <w:t>EPPlus</w:t>
      </w:r>
      <w:r w:rsidR="005C6505">
        <w:t>, позволяющая генерировать отчеты посещаемости тренировок. Фрагмент кода метода</w:t>
      </w:r>
      <w:r w:rsidR="00634FFA">
        <w:t xml:space="preserve"> </w:t>
      </w:r>
      <w:r w:rsidR="00634FFA" w:rsidRPr="00634FFA">
        <w:t>ExcelExportButtonClick</w:t>
      </w:r>
      <w:r w:rsidR="002642C1">
        <w:t xml:space="preserve"> для</w:t>
      </w:r>
      <w:r w:rsidR="005C6505">
        <w:t xml:space="preserve"> создания отчета представлен в листинге 1.</w:t>
      </w:r>
    </w:p>
    <w:p w14:paraId="5CD68EAA" w14:textId="77777777" w:rsidR="00634FFA" w:rsidRDefault="00634FFA" w:rsidP="00A74A5C">
      <w:pPr>
        <w:pStyle w:val="a1"/>
        <w:numPr>
          <w:ilvl w:val="0"/>
          <w:numId w:val="0"/>
        </w:numPr>
        <w:ind w:firstLine="709"/>
      </w:pPr>
    </w:p>
    <w:p w14:paraId="6905FDB6" w14:textId="77777777" w:rsidR="00634FFA" w:rsidRDefault="00634FFA" w:rsidP="00A74A5C">
      <w:pPr>
        <w:pStyle w:val="a1"/>
        <w:numPr>
          <w:ilvl w:val="0"/>
          <w:numId w:val="0"/>
        </w:numPr>
        <w:ind w:firstLine="709"/>
      </w:pPr>
    </w:p>
    <w:p w14:paraId="419775C5" w14:textId="77777777" w:rsidR="00634FFA" w:rsidRDefault="00634FFA" w:rsidP="00A74A5C">
      <w:pPr>
        <w:pStyle w:val="a1"/>
        <w:numPr>
          <w:ilvl w:val="0"/>
          <w:numId w:val="0"/>
        </w:numPr>
        <w:ind w:firstLine="709"/>
      </w:pPr>
    </w:p>
    <w:p w14:paraId="0177190B" w14:textId="479B5368" w:rsidR="00953583" w:rsidRDefault="00953583" w:rsidP="00634FFA">
      <w:pPr>
        <w:pStyle w:val="aff2"/>
      </w:pPr>
      <w:r>
        <w:lastRenderedPageBreak/>
        <w:t xml:space="preserve">Листинг 1 – Фрагмент кода метода </w:t>
      </w:r>
      <w:r w:rsidRPr="00953583">
        <w:t>ExcelExportButtonClick</w:t>
      </w:r>
    </w:p>
    <w:p w14:paraId="4DBF4EB8" w14:textId="77777777" w:rsidR="006E223D" w:rsidRDefault="006E223D" w:rsidP="006E223D">
      <w:pPr>
        <w:pStyle w:val="aff0"/>
      </w:pPr>
      <w:r>
        <w:t>// Создание пакета Excel (эквивалент книги Excel в памяти)</w:t>
      </w:r>
    </w:p>
    <w:p w14:paraId="3F3BB9C4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>using (var package = new ExcelPackage())</w:t>
      </w:r>
    </w:p>
    <w:p w14:paraId="715274A2" w14:textId="77777777" w:rsidR="006E223D" w:rsidRDefault="006E223D" w:rsidP="006E223D">
      <w:pPr>
        <w:pStyle w:val="aff0"/>
      </w:pPr>
      <w:r>
        <w:t>{</w:t>
      </w:r>
    </w:p>
    <w:p w14:paraId="0351624B" w14:textId="77777777" w:rsidR="006E223D" w:rsidRDefault="006E223D" w:rsidP="006E223D">
      <w:pPr>
        <w:pStyle w:val="aff0"/>
      </w:pPr>
      <w:r>
        <w:t xml:space="preserve">    // Добавление нового листа с именем "Посещаемость"</w:t>
      </w:r>
    </w:p>
    <w:p w14:paraId="64347909" w14:textId="77777777" w:rsidR="006E223D" w:rsidRDefault="006E223D" w:rsidP="006E223D">
      <w:pPr>
        <w:pStyle w:val="aff0"/>
      </w:pPr>
      <w:r>
        <w:t xml:space="preserve">    var worksheet = package.Workbook.Worksheets.Add("Посещаемость");</w:t>
      </w:r>
    </w:p>
    <w:p w14:paraId="4C144B67" w14:textId="77777777" w:rsidR="006E223D" w:rsidRDefault="006E223D" w:rsidP="006E223D">
      <w:pPr>
        <w:pStyle w:val="aff0"/>
      </w:pPr>
    </w:p>
    <w:p w14:paraId="419D85EF" w14:textId="50360DBC" w:rsidR="006E223D" w:rsidRDefault="006E223D" w:rsidP="006E223D">
      <w:pPr>
        <w:pStyle w:val="aff0"/>
      </w:pPr>
      <w:r>
        <w:t xml:space="preserve">    // Заполнение заголовков таблицы </w:t>
      </w:r>
    </w:p>
    <w:p w14:paraId="532801A8" w14:textId="77777777" w:rsidR="006E223D" w:rsidRPr="004920FE" w:rsidRDefault="006E223D" w:rsidP="006E223D">
      <w:pPr>
        <w:pStyle w:val="aff0"/>
        <w:rPr>
          <w:lang w:val="en-US"/>
        </w:rPr>
      </w:pPr>
      <w:r w:rsidRPr="00B7650E">
        <w:t xml:space="preserve">    </w:t>
      </w:r>
      <w:r w:rsidRPr="00E80B28">
        <w:rPr>
          <w:lang w:val="en-US"/>
        </w:rPr>
        <w:t>worksheet</w:t>
      </w:r>
      <w:r w:rsidRPr="004920FE">
        <w:rPr>
          <w:lang w:val="en-US"/>
        </w:rPr>
        <w:t>.</w:t>
      </w:r>
      <w:r w:rsidRPr="00E80B28">
        <w:rPr>
          <w:lang w:val="en-US"/>
        </w:rPr>
        <w:t>Cells</w:t>
      </w:r>
      <w:r w:rsidRPr="004920FE">
        <w:rPr>
          <w:lang w:val="en-US"/>
        </w:rPr>
        <w:t>[1, 1].</w:t>
      </w:r>
      <w:r w:rsidRPr="00E80B28">
        <w:rPr>
          <w:lang w:val="en-US"/>
        </w:rPr>
        <w:t>Value</w:t>
      </w:r>
      <w:r w:rsidRPr="004920FE">
        <w:rPr>
          <w:lang w:val="en-US"/>
        </w:rPr>
        <w:t xml:space="preserve"> = "</w:t>
      </w:r>
      <w:r>
        <w:t>ФИО</w:t>
      </w:r>
      <w:r w:rsidRPr="004920FE">
        <w:rPr>
          <w:lang w:val="en-US"/>
        </w:rPr>
        <w:t xml:space="preserve">";         // </w:t>
      </w:r>
      <w:r>
        <w:t>столбец</w:t>
      </w:r>
      <w:r w:rsidRPr="004920FE">
        <w:rPr>
          <w:lang w:val="en-US"/>
        </w:rPr>
        <w:t xml:space="preserve"> </w:t>
      </w:r>
      <w:r w:rsidRPr="00E80B28">
        <w:rPr>
          <w:lang w:val="en-US"/>
        </w:rPr>
        <w:t>A</w:t>
      </w:r>
    </w:p>
    <w:p w14:paraId="40D47015" w14:textId="77777777" w:rsidR="006E223D" w:rsidRPr="004920FE" w:rsidRDefault="006E223D" w:rsidP="006E223D">
      <w:pPr>
        <w:pStyle w:val="aff0"/>
        <w:rPr>
          <w:lang w:val="en-US"/>
        </w:rPr>
      </w:pPr>
      <w:r w:rsidRPr="004920FE">
        <w:rPr>
          <w:lang w:val="en-US"/>
        </w:rPr>
        <w:t xml:space="preserve">    worksheet.Cells[1, 2].Value = "</w:t>
      </w:r>
      <w:r>
        <w:t>Телефон</w:t>
      </w:r>
      <w:r w:rsidRPr="004920FE">
        <w:rPr>
          <w:lang w:val="en-US"/>
        </w:rPr>
        <w:t xml:space="preserve">";    // </w:t>
      </w:r>
      <w:r>
        <w:t>столбец</w:t>
      </w:r>
      <w:r w:rsidRPr="004920FE">
        <w:rPr>
          <w:lang w:val="en-US"/>
        </w:rPr>
        <w:t xml:space="preserve"> B</w:t>
      </w:r>
    </w:p>
    <w:p w14:paraId="30DCBE9B" w14:textId="77777777" w:rsidR="006E223D" w:rsidRDefault="006E223D" w:rsidP="006E223D">
      <w:pPr>
        <w:pStyle w:val="aff0"/>
      </w:pPr>
      <w:r w:rsidRPr="004920FE">
        <w:rPr>
          <w:lang w:val="en-US"/>
        </w:rPr>
        <w:t xml:space="preserve">    </w:t>
      </w:r>
      <w:r>
        <w:t>worksheet.Cells[1, 3].Value = "Дата рождения"; // столбец C</w:t>
      </w:r>
    </w:p>
    <w:p w14:paraId="1F890625" w14:textId="77777777" w:rsidR="006E223D" w:rsidRDefault="006E223D" w:rsidP="006E223D">
      <w:pPr>
        <w:pStyle w:val="aff0"/>
      </w:pPr>
      <w:r>
        <w:t xml:space="preserve">    worksheet.Cells[1, 4].Value = "Присутствие";   // столбец D</w:t>
      </w:r>
    </w:p>
    <w:p w14:paraId="66BD7801" w14:textId="77777777" w:rsidR="006E223D" w:rsidRDefault="006E223D" w:rsidP="006E223D">
      <w:pPr>
        <w:pStyle w:val="aff0"/>
      </w:pPr>
    </w:p>
    <w:p w14:paraId="0DB1B1E8" w14:textId="5253F693" w:rsidR="006E223D" w:rsidRDefault="006E223D" w:rsidP="006E223D">
      <w:pPr>
        <w:pStyle w:val="aff0"/>
      </w:pPr>
      <w:r>
        <w:t xml:space="preserve">    // Применение стилей к строке заголовков (ячейки A1:D1)</w:t>
      </w:r>
    </w:p>
    <w:p w14:paraId="7502C833" w14:textId="77777777" w:rsidR="006E223D" w:rsidRPr="006E223D" w:rsidRDefault="006E223D" w:rsidP="006E223D">
      <w:pPr>
        <w:pStyle w:val="aff0"/>
        <w:rPr>
          <w:lang w:val="en-US"/>
        </w:rPr>
      </w:pPr>
      <w:r w:rsidRPr="00E80B28">
        <w:t xml:space="preserve">    </w:t>
      </w:r>
      <w:r w:rsidRPr="006E223D">
        <w:rPr>
          <w:lang w:val="en-US"/>
        </w:rPr>
        <w:t>using (var range = worksheet.Cells[1, 1, 1, 4])</w:t>
      </w:r>
    </w:p>
    <w:p w14:paraId="06C75234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{</w:t>
      </w:r>
    </w:p>
    <w:p w14:paraId="27A94A2B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    range.Style.Font.Bold = true;            // </w:t>
      </w:r>
      <w:r>
        <w:t>жирное</w:t>
      </w:r>
      <w:r w:rsidRPr="006E223D">
        <w:rPr>
          <w:lang w:val="en-US"/>
        </w:rPr>
        <w:t xml:space="preserve"> </w:t>
      </w:r>
      <w:r>
        <w:t>начертание</w:t>
      </w:r>
      <w:r w:rsidRPr="006E223D">
        <w:rPr>
          <w:lang w:val="en-US"/>
        </w:rPr>
        <w:t xml:space="preserve"> </w:t>
      </w:r>
      <w:r>
        <w:t>шрифта</w:t>
      </w:r>
    </w:p>
    <w:p w14:paraId="248F0CB8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    range.Style.Fill.PatternType = OfficeOpenXml.Style.ExcelFillStyle.Solid; // </w:t>
      </w:r>
      <w:r>
        <w:t>сплошная</w:t>
      </w:r>
      <w:r w:rsidRPr="006E223D">
        <w:rPr>
          <w:lang w:val="en-US"/>
        </w:rPr>
        <w:t xml:space="preserve"> </w:t>
      </w:r>
      <w:r>
        <w:t>заливка</w:t>
      </w:r>
    </w:p>
    <w:p w14:paraId="1EE7B20F" w14:textId="77777777" w:rsidR="006E223D" w:rsidRPr="00B7650E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    </w:t>
      </w:r>
      <w:r w:rsidRPr="00B7650E">
        <w:rPr>
          <w:lang w:val="en-US"/>
        </w:rPr>
        <w:t xml:space="preserve">range.Style.Fill.BackgroundColor.SetColor(System.Drawing.Color.LightGray); // </w:t>
      </w:r>
      <w:r>
        <w:t>цвет</w:t>
      </w:r>
      <w:r w:rsidRPr="00B7650E">
        <w:rPr>
          <w:lang w:val="en-US"/>
        </w:rPr>
        <w:t xml:space="preserve"> </w:t>
      </w:r>
      <w:r>
        <w:t>заливки</w:t>
      </w:r>
      <w:r w:rsidRPr="00B7650E">
        <w:rPr>
          <w:lang w:val="en-US"/>
        </w:rPr>
        <w:t xml:space="preserve"> – </w:t>
      </w:r>
      <w:r>
        <w:t>светло</w:t>
      </w:r>
      <w:r w:rsidRPr="00B7650E">
        <w:rPr>
          <w:lang w:val="en-US"/>
        </w:rPr>
        <w:t>-</w:t>
      </w:r>
      <w:r>
        <w:t>серый</w:t>
      </w:r>
    </w:p>
    <w:p w14:paraId="39A69A4E" w14:textId="77777777" w:rsidR="006E223D" w:rsidRDefault="006E223D" w:rsidP="006E223D">
      <w:pPr>
        <w:pStyle w:val="aff0"/>
      </w:pPr>
      <w:r w:rsidRPr="00B7650E">
        <w:rPr>
          <w:lang w:val="en-US"/>
        </w:rPr>
        <w:t xml:space="preserve">    </w:t>
      </w:r>
      <w:r>
        <w:t>}</w:t>
      </w:r>
    </w:p>
    <w:p w14:paraId="477A664C" w14:textId="77777777" w:rsidR="006E223D" w:rsidRDefault="006E223D" w:rsidP="006E223D">
      <w:pPr>
        <w:pStyle w:val="aff0"/>
      </w:pPr>
    </w:p>
    <w:p w14:paraId="3DB341C8" w14:textId="33A15748" w:rsidR="006E223D" w:rsidRDefault="006E223D" w:rsidP="006E223D">
      <w:pPr>
        <w:pStyle w:val="aff0"/>
      </w:pPr>
      <w:r>
        <w:t xml:space="preserve">    // Заполнение данных спортсменов</w:t>
      </w:r>
    </w:p>
    <w:p w14:paraId="20EF7D22" w14:textId="77777777" w:rsidR="006E223D" w:rsidRDefault="006E223D" w:rsidP="006E223D">
      <w:pPr>
        <w:pStyle w:val="aff0"/>
      </w:pPr>
      <w:r>
        <w:t xml:space="preserve">    int row = 2;    // данные начинаются со второй строки</w:t>
      </w:r>
    </w:p>
    <w:p w14:paraId="1EA05546" w14:textId="77777777" w:rsidR="006E223D" w:rsidRPr="006E223D" w:rsidRDefault="006E223D" w:rsidP="006E223D">
      <w:pPr>
        <w:pStyle w:val="aff0"/>
        <w:rPr>
          <w:lang w:val="en-US"/>
        </w:rPr>
      </w:pPr>
      <w:r>
        <w:t xml:space="preserve">    </w:t>
      </w:r>
      <w:r w:rsidRPr="006E223D">
        <w:rPr>
          <w:lang w:val="en-US"/>
        </w:rPr>
        <w:t>foreach (var item in _athletesPresence)</w:t>
      </w:r>
    </w:p>
    <w:p w14:paraId="07F422B1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{</w:t>
      </w:r>
    </w:p>
    <w:p w14:paraId="3BE3A5FC" w14:textId="329D43A1" w:rsidR="006E223D" w:rsidRPr="004B5EE2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    worksheet.Cells[row, 1].Value = item.Athlete.FullName;                      // </w:t>
      </w:r>
      <w:r w:rsidR="004B5EE2">
        <w:t>полное</w:t>
      </w:r>
      <w:r w:rsidR="004B5EE2" w:rsidRPr="004B5EE2">
        <w:rPr>
          <w:lang w:val="en-US"/>
        </w:rPr>
        <w:t xml:space="preserve"> </w:t>
      </w:r>
      <w:r w:rsidR="004B5EE2">
        <w:t>имя</w:t>
      </w:r>
    </w:p>
    <w:p w14:paraId="27638B8A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    worksheet.Cells[row, 2].Value = item.Athlete.Phone;                         // </w:t>
      </w:r>
      <w:r>
        <w:t>телефон</w:t>
      </w:r>
    </w:p>
    <w:p w14:paraId="30ED028D" w14:textId="77777777" w:rsidR="006E223D" w:rsidRPr="006E223D" w:rsidRDefault="006E223D" w:rsidP="006E223D">
      <w:pPr>
        <w:pStyle w:val="aff0"/>
        <w:rPr>
          <w:lang w:val="en-US"/>
        </w:rPr>
      </w:pPr>
      <w:r w:rsidRPr="006E223D">
        <w:rPr>
          <w:lang w:val="en-US"/>
        </w:rPr>
        <w:t xml:space="preserve">        worksheet.Cells[row, 3].Value = item.Athlete.Birthday.ToString("dd.MM.yyyy") ?? ""; // </w:t>
      </w:r>
      <w:r>
        <w:t>дата</w:t>
      </w:r>
      <w:r w:rsidRPr="006E223D">
        <w:rPr>
          <w:lang w:val="en-US"/>
        </w:rPr>
        <w:t xml:space="preserve"> </w:t>
      </w:r>
      <w:r>
        <w:t>рождения</w:t>
      </w:r>
      <w:r w:rsidRPr="006E223D">
        <w:rPr>
          <w:lang w:val="en-US"/>
        </w:rPr>
        <w:t xml:space="preserve"> (</w:t>
      </w:r>
      <w:r>
        <w:t>формат</w:t>
      </w:r>
      <w:r w:rsidRPr="006E223D">
        <w:rPr>
          <w:lang w:val="en-US"/>
        </w:rPr>
        <w:t xml:space="preserve"> </w:t>
      </w:r>
      <w:r>
        <w:t>ДД</w:t>
      </w:r>
      <w:r w:rsidRPr="006E223D">
        <w:rPr>
          <w:lang w:val="en-US"/>
        </w:rPr>
        <w:t>.</w:t>
      </w:r>
      <w:r>
        <w:t>ММ</w:t>
      </w:r>
      <w:r w:rsidRPr="006E223D">
        <w:rPr>
          <w:lang w:val="en-US"/>
        </w:rPr>
        <w:t>.</w:t>
      </w:r>
      <w:r>
        <w:t>ГГГГ</w:t>
      </w:r>
      <w:r w:rsidRPr="006E223D">
        <w:rPr>
          <w:lang w:val="en-US"/>
        </w:rPr>
        <w:t xml:space="preserve">), </w:t>
      </w:r>
      <w:r>
        <w:t>при</w:t>
      </w:r>
      <w:r w:rsidRPr="006E223D">
        <w:rPr>
          <w:lang w:val="en-US"/>
        </w:rPr>
        <w:t xml:space="preserve"> null – </w:t>
      </w:r>
      <w:r>
        <w:t>пустая</w:t>
      </w:r>
      <w:r w:rsidRPr="006E223D">
        <w:rPr>
          <w:lang w:val="en-US"/>
        </w:rPr>
        <w:t xml:space="preserve"> </w:t>
      </w:r>
      <w:r>
        <w:t>строка</w:t>
      </w:r>
    </w:p>
    <w:p w14:paraId="0F87B7C3" w14:textId="77777777" w:rsidR="006E223D" w:rsidRDefault="006E223D" w:rsidP="006E223D">
      <w:pPr>
        <w:pStyle w:val="aff0"/>
      </w:pPr>
      <w:r w:rsidRPr="006E223D">
        <w:rPr>
          <w:lang w:val="en-US"/>
        </w:rPr>
        <w:t xml:space="preserve">        worksheet.Cells[row, 4].Value = item.IsPresent ? </w:t>
      </w:r>
      <w:r>
        <w:t>"Да" : "Нет";               // присутствие (Да/Нет)</w:t>
      </w:r>
    </w:p>
    <w:p w14:paraId="64A173D4" w14:textId="77777777" w:rsidR="006E223D" w:rsidRDefault="006E223D" w:rsidP="006E223D">
      <w:pPr>
        <w:pStyle w:val="aff0"/>
      </w:pPr>
      <w:r>
        <w:t xml:space="preserve">        row++;</w:t>
      </w:r>
    </w:p>
    <w:p w14:paraId="20E56A81" w14:textId="77777777" w:rsidR="006E223D" w:rsidRDefault="006E223D" w:rsidP="006E223D">
      <w:pPr>
        <w:pStyle w:val="aff0"/>
      </w:pPr>
      <w:r>
        <w:t xml:space="preserve">    }</w:t>
      </w:r>
    </w:p>
    <w:p w14:paraId="1C338C37" w14:textId="77777777" w:rsidR="006E223D" w:rsidRDefault="006E223D" w:rsidP="006E223D">
      <w:pPr>
        <w:pStyle w:val="aff0"/>
      </w:pPr>
    </w:p>
    <w:p w14:paraId="0096DA0C" w14:textId="3D89E7F0" w:rsidR="006E223D" w:rsidRDefault="006E223D" w:rsidP="006E223D">
      <w:pPr>
        <w:pStyle w:val="aff0"/>
      </w:pPr>
      <w:r>
        <w:t xml:space="preserve">    //  Автоматическая подгонка ширины столбцов под содержимое</w:t>
      </w:r>
    </w:p>
    <w:p w14:paraId="3637BD73" w14:textId="77777777" w:rsidR="006E223D" w:rsidRPr="00B7650E" w:rsidRDefault="006E223D" w:rsidP="006E223D">
      <w:pPr>
        <w:pStyle w:val="aff0"/>
      </w:pPr>
      <w:r>
        <w:t xml:space="preserve">    </w:t>
      </w:r>
      <w:r w:rsidRPr="00E80B28">
        <w:rPr>
          <w:lang w:val="en-US"/>
        </w:rPr>
        <w:t>worksheet</w:t>
      </w:r>
      <w:r w:rsidRPr="00B7650E">
        <w:t>.</w:t>
      </w:r>
      <w:r w:rsidRPr="00E80B28">
        <w:rPr>
          <w:lang w:val="en-US"/>
        </w:rPr>
        <w:t>Cells</w:t>
      </w:r>
      <w:r w:rsidRPr="00B7650E">
        <w:t xml:space="preserve">[1, 1, </w:t>
      </w:r>
      <w:r w:rsidRPr="00E80B28">
        <w:rPr>
          <w:lang w:val="en-US"/>
        </w:rPr>
        <w:t>row</w:t>
      </w:r>
      <w:r w:rsidRPr="00B7650E">
        <w:t xml:space="preserve"> - 1, 4].</w:t>
      </w:r>
      <w:r w:rsidRPr="00E80B28">
        <w:rPr>
          <w:lang w:val="en-US"/>
        </w:rPr>
        <w:t>AutoFitColumns</w:t>
      </w:r>
      <w:r w:rsidRPr="00B7650E">
        <w:t>();</w:t>
      </w:r>
    </w:p>
    <w:p w14:paraId="31FE9297" w14:textId="595EB3BB" w:rsidR="00E80B28" w:rsidRDefault="00E80B28" w:rsidP="00E80B28">
      <w:pPr>
        <w:pStyle w:val="a3"/>
      </w:pPr>
      <w:r>
        <w:t xml:space="preserve">Созданный отчет в формате </w:t>
      </w:r>
      <w:r>
        <w:rPr>
          <w:lang w:val="en-US"/>
        </w:rPr>
        <w:t>Excel</w:t>
      </w:r>
      <w:r w:rsidRPr="00E80B28">
        <w:t xml:space="preserve"> </w:t>
      </w:r>
      <w:r>
        <w:t xml:space="preserve">содержит </w:t>
      </w:r>
      <w:r w:rsidR="004B5EE2">
        <w:t>полное имя</w:t>
      </w:r>
      <w:r>
        <w:t>, дату рождения, телефон и факт присутствия спортсменов на тренировке.</w:t>
      </w:r>
    </w:p>
    <w:p w14:paraId="71687FFA" w14:textId="77777777" w:rsidR="0063153A" w:rsidRDefault="0063153A" w:rsidP="00E80B28">
      <w:pPr>
        <w:pStyle w:val="a3"/>
      </w:pPr>
    </w:p>
    <w:p w14:paraId="6C706E10" w14:textId="56631E41" w:rsidR="0063153A" w:rsidRDefault="0063153A" w:rsidP="00E80B28">
      <w:pPr>
        <w:pStyle w:val="a3"/>
      </w:pPr>
      <w:r>
        <w:lastRenderedPageBreak/>
        <w:t>Внешний вид приложения до модификации и после представлен на рисунках 6 и 7 соответственно.</w:t>
      </w:r>
    </w:p>
    <w:p w14:paraId="3D87CD24" w14:textId="41A93D14" w:rsidR="00290F7B" w:rsidRDefault="00FF7E9F" w:rsidP="00FF7E9F">
      <w:pPr>
        <w:pStyle w:val="afd"/>
      </w:pPr>
      <w:r>
        <w:rPr>
          <w:lang w:val="en-US"/>
        </w:rPr>
        <w:drawing>
          <wp:inline distT="0" distB="0" distL="0" distR="0" wp14:anchorId="2560FFC9" wp14:editId="7385D446">
            <wp:extent cx="5299124" cy="2953034"/>
            <wp:effectExtent l="0" t="0" r="0" b="0"/>
            <wp:docPr id="129993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54" cy="296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D1BF" w14:textId="405B177F" w:rsidR="00FF7E9F" w:rsidRDefault="00FF7E9F" w:rsidP="00FF7E9F">
      <w:pPr>
        <w:pStyle w:val="afe"/>
      </w:pPr>
      <w:r>
        <w:t>Рисунок 6 – «</w:t>
      </w:r>
      <w:r>
        <w:rPr>
          <w:lang w:val="en-US"/>
        </w:rPr>
        <w:t>TrainingLog</w:t>
      </w:r>
      <w:r>
        <w:t>»</w:t>
      </w:r>
      <w:r w:rsidRPr="00FF7E9F">
        <w:t>.</w:t>
      </w:r>
      <w:r>
        <w:t xml:space="preserve"> Страница «Залы» до модификации</w:t>
      </w:r>
    </w:p>
    <w:p w14:paraId="1CBED66E" w14:textId="7A19BBD1" w:rsidR="00FF7E9F" w:rsidRDefault="00FF7E9F" w:rsidP="00FF7E9F">
      <w:pPr>
        <w:pStyle w:val="afd"/>
      </w:pPr>
      <w:r>
        <w:drawing>
          <wp:inline distT="0" distB="0" distL="0" distR="0" wp14:anchorId="33D4C74D" wp14:editId="5FA8C377">
            <wp:extent cx="5267596" cy="3528646"/>
            <wp:effectExtent l="0" t="0" r="0" b="0"/>
            <wp:docPr id="19655451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196" cy="353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B2BB" w14:textId="0FDE2FD0" w:rsidR="00FF7E9F" w:rsidRPr="00FF7E9F" w:rsidRDefault="00FF7E9F" w:rsidP="00101033">
      <w:pPr>
        <w:pStyle w:val="afe"/>
      </w:pPr>
      <w:r>
        <w:t>Рисунок 7 – «</w:t>
      </w:r>
      <w:r>
        <w:rPr>
          <w:lang w:val="en-US"/>
        </w:rPr>
        <w:t>TrainingLog</w:t>
      </w:r>
      <w:r>
        <w:t>». Страница «Залы» после модификации</w:t>
      </w:r>
    </w:p>
    <w:p w14:paraId="0C2FA7B2" w14:textId="722BB3E8" w:rsidR="007B1296" w:rsidRDefault="00101033" w:rsidP="007B1296">
      <w:pPr>
        <w:pStyle w:val="2"/>
      </w:pPr>
      <w:bookmarkStart w:id="25" w:name="_Toc226373040"/>
      <w:r>
        <w:lastRenderedPageBreak/>
        <w:t xml:space="preserve">Обеспечение защиты </w:t>
      </w:r>
      <w:r w:rsidR="00343221">
        <w:t>ПО</w:t>
      </w:r>
      <w:r>
        <w:t xml:space="preserve"> и данных</w:t>
      </w:r>
      <w:bookmarkEnd w:id="25"/>
    </w:p>
    <w:p w14:paraId="43BFEFE1" w14:textId="5165186B" w:rsidR="00985B50" w:rsidRDefault="00985B50" w:rsidP="00985B50">
      <w:pPr>
        <w:pStyle w:val="a3"/>
      </w:pPr>
      <w:r>
        <w:t>Для обеспечения безопасности разработанного приложения «</w:t>
      </w:r>
      <w:r>
        <w:rPr>
          <w:lang w:val="en-US"/>
        </w:rPr>
        <w:t>TrainingLog</w:t>
      </w:r>
      <w:r>
        <w:t>» и хранящихся в БД сведений о тренировках, группах, спортсменах и посещаемости реализованы следующие меры:</w:t>
      </w:r>
    </w:p>
    <w:p w14:paraId="347A6510" w14:textId="6E068FA8" w:rsidR="00985B50" w:rsidRDefault="00F508F2" w:rsidP="00F508F2">
      <w:pPr>
        <w:pStyle w:val="a1"/>
      </w:pPr>
      <w:r>
        <w:t>д</w:t>
      </w:r>
      <w:r w:rsidR="00FC640B">
        <w:t xml:space="preserve">ля защиты паролей пользователей применено хеширование с использованием </w:t>
      </w:r>
      <w:r w:rsidR="00FC640B">
        <w:rPr>
          <w:lang w:val="en-US"/>
        </w:rPr>
        <w:t>BCrypt</w:t>
      </w:r>
      <w:r w:rsidR="00FC640B" w:rsidRPr="00FC640B">
        <w:t xml:space="preserve">, </w:t>
      </w:r>
      <w:r w:rsidR="00FC640B">
        <w:t>что исключает хранение паролей в открытом виде;</w:t>
      </w:r>
    </w:p>
    <w:p w14:paraId="3D22B111" w14:textId="64973F51" w:rsidR="00FC640B" w:rsidRDefault="00F508F2" w:rsidP="00F508F2">
      <w:pPr>
        <w:pStyle w:val="a1"/>
      </w:pPr>
      <w:r>
        <w:t>д</w:t>
      </w:r>
      <w:r w:rsidR="00FC640B">
        <w:t>ля разграничения прав доступа каждый тренер работает только со своими объектами</w:t>
      </w:r>
      <w:r>
        <w:t>;</w:t>
      </w:r>
    </w:p>
    <w:p w14:paraId="724030D8" w14:textId="5D2C050F" w:rsidR="00FC640B" w:rsidRPr="00FC640B" w:rsidRDefault="00F508F2" w:rsidP="00F508F2">
      <w:pPr>
        <w:pStyle w:val="a1"/>
      </w:pPr>
      <w:r>
        <w:t>д</w:t>
      </w:r>
      <w:r w:rsidR="00FC640B">
        <w:t xml:space="preserve">ля защиты от </w:t>
      </w:r>
      <w:r w:rsidR="00FC640B">
        <w:rPr>
          <w:lang w:val="en-US"/>
        </w:rPr>
        <w:t>SQL</w:t>
      </w:r>
      <w:r w:rsidR="00FC640B" w:rsidRPr="00FC640B">
        <w:t>-</w:t>
      </w:r>
      <w:r w:rsidR="00FC640B">
        <w:t xml:space="preserve">инъекций используется </w:t>
      </w:r>
      <w:r w:rsidR="00945966">
        <w:rPr>
          <w:lang w:val="en-US"/>
        </w:rPr>
        <w:t>Entity</w:t>
      </w:r>
      <w:r w:rsidR="00945966" w:rsidRPr="00945966">
        <w:t xml:space="preserve"> </w:t>
      </w:r>
      <w:r w:rsidR="00945966">
        <w:rPr>
          <w:lang w:val="en-US"/>
        </w:rPr>
        <w:t>Framework</w:t>
      </w:r>
      <w:r w:rsidR="00945966" w:rsidRPr="00945966">
        <w:t xml:space="preserve"> </w:t>
      </w:r>
      <w:r w:rsidR="00945966">
        <w:rPr>
          <w:lang w:val="en-US"/>
        </w:rPr>
        <w:t>Core</w:t>
      </w:r>
      <w:r w:rsidR="00FC640B" w:rsidRPr="00FC640B">
        <w:t xml:space="preserve">. </w:t>
      </w:r>
      <w:r w:rsidR="00FC640B">
        <w:t xml:space="preserve">Этот инструмент применяет параметризованные запросы и </w:t>
      </w:r>
      <w:r w:rsidR="00FC640B">
        <w:rPr>
          <w:lang w:val="en-US"/>
        </w:rPr>
        <w:t>LINQ</w:t>
      </w:r>
      <w:r w:rsidR="00FC640B" w:rsidRPr="00FC640B">
        <w:t>-</w:t>
      </w:r>
      <w:r w:rsidR="00FC640B">
        <w:t>выражения.</w:t>
      </w:r>
    </w:p>
    <w:p w14:paraId="0DB4F357" w14:textId="77777777" w:rsidR="007B1296" w:rsidRDefault="007B1296" w:rsidP="007B1296">
      <w:pPr>
        <w:pStyle w:val="a7"/>
      </w:pPr>
      <w:bookmarkStart w:id="26" w:name="_Toc198114591"/>
      <w:bookmarkStart w:id="27" w:name="_Toc226373041"/>
      <w:r>
        <w:lastRenderedPageBreak/>
        <w:t>Заключение</w:t>
      </w:r>
      <w:bookmarkEnd w:id="26"/>
      <w:bookmarkEnd w:id="27"/>
    </w:p>
    <w:p w14:paraId="5A8DC6ED" w14:textId="0E95CF6C" w:rsidR="00E56BF9" w:rsidRPr="00A212D4" w:rsidRDefault="0039758A" w:rsidP="00E56BF9">
      <w:pPr>
        <w:pStyle w:val="a3"/>
        <w:rPr>
          <w:highlight w:val="yellow"/>
        </w:rPr>
      </w:pPr>
      <w:r>
        <w:t xml:space="preserve">В </w:t>
      </w:r>
      <w:r w:rsidR="00937A90">
        <w:t>процессе</w:t>
      </w:r>
      <w:r>
        <w:t xml:space="preserve"> прохождения производственной практики в АРОО «Федерация тхэквондо ГТФ», являющимся важным этапом профессиональной подготовки, были успешно реализованы все поставленные задачи, что способствовало развитию профессиональных компетенций. </w:t>
      </w:r>
      <w:r w:rsidR="00E56BF9" w:rsidRPr="0003601D">
        <w:t>В частности, были достигнуты следующие цели:</w:t>
      </w:r>
    </w:p>
    <w:p w14:paraId="0C1559F4" w14:textId="77777777" w:rsidR="00E56BF9" w:rsidRPr="00FD574A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 w:rsidRPr="00FD574A">
        <w:t>получен практического опыта по выполнению работ по ПМ.02 «Осуществление интеграции программных модулей» и развиты общие и профессиональных компетенций;</w:t>
      </w:r>
    </w:p>
    <w:p w14:paraId="2A288FAD" w14:textId="77777777" w:rsidR="00E56BF9" w:rsidRPr="00FD574A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 w:rsidRPr="00FD574A">
        <w:t>получен практический опыт по выполнению работ по ПМ.04 «Сопровождение и обслуживание программного обеспечения компьютерных систем» и развиты общие и профессиональные компетенций.</w:t>
      </w:r>
    </w:p>
    <w:p w14:paraId="711CB5DD" w14:textId="77777777" w:rsidR="00E56BF9" w:rsidRPr="0083595E" w:rsidRDefault="00E56BF9" w:rsidP="00E56BF9">
      <w:pPr>
        <w:pStyle w:val="a3"/>
      </w:pPr>
      <w:r w:rsidRPr="0083595E">
        <w:t>Для достижения целей практики выполнены следующие задачи:</w:t>
      </w:r>
    </w:p>
    <w:p w14:paraId="7579CD34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 w:rsidRPr="00AE6E89">
        <w:t>анализ</w:t>
      </w:r>
      <w:r>
        <w:t xml:space="preserve"> и </w:t>
      </w:r>
      <w:r w:rsidRPr="00AE6E89">
        <w:t>оформлени</w:t>
      </w:r>
      <w:r>
        <w:t>е</w:t>
      </w:r>
      <w:r w:rsidRPr="00AE6E89">
        <w:t xml:space="preserve"> требовани</w:t>
      </w:r>
      <w:r>
        <w:t>й</w:t>
      </w:r>
      <w:r w:rsidRPr="00AE6E89">
        <w:t xml:space="preserve"> к ПО;</w:t>
      </w:r>
    </w:p>
    <w:p w14:paraId="5CC22FB6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</w:t>
      </w:r>
      <w:r w:rsidRPr="00AE6E89">
        <w:t>роектирован</w:t>
      </w:r>
      <w:r>
        <w:t xml:space="preserve">ие </w:t>
      </w:r>
      <w:r w:rsidRPr="00AE6E89">
        <w:t>архитектур</w:t>
      </w:r>
      <w:r>
        <w:t xml:space="preserve">ы </w:t>
      </w:r>
      <w:r w:rsidRPr="00AE6E89">
        <w:t>ПО</w:t>
      </w:r>
      <w:r>
        <w:t>;</w:t>
      </w:r>
    </w:p>
    <w:p w14:paraId="20AD41A5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реализация модулей ПО;</w:t>
      </w:r>
    </w:p>
    <w:p w14:paraId="31BC1954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интеграция модулей в ПО;</w:t>
      </w:r>
    </w:p>
    <w:p w14:paraId="182482CF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 xml:space="preserve">использование </w:t>
      </w:r>
      <w:r w:rsidRPr="00B5129F">
        <w:t>система контроля версий</w:t>
      </w:r>
      <w:r>
        <w:t>;</w:t>
      </w:r>
    </w:p>
    <w:p w14:paraId="4BBB0A21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отладка ПО;</w:t>
      </w:r>
    </w:p>
    <w:p w14:paraId="6180600A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тестирование ПО;</w:t>
      </w:r>
    </w:p>
    <w:p w14:paraId="14F1477D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инспектирование разработанных ПМ;</w:t>
      </w:r>
    </w:p>
    <w:p w14:paraId="07503073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подбор, настройка и инсталляция ПО КС;</w:t>
      </w:r>
    </w:p>
    <w:p w14:paraId="2A5F5B6F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настройка отдельных компонентов ПО КС;</w:t>
      </w:r>
    </w:p>
    <w:p w14:paraId="274378E2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измерение эксплуатационных характеристик ПО КС;</w:t>
      </w:r>
    </w:p>
    <w:p w14:paraId="62813B7C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анализ характеристик качества ПО;</w:t>
      </w:r>
    </w:p>
    <w:p w14:paraId="12D3E588" w14:textId="77777777" w:rsidR="00E56BF9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выполнение отдельных видов работ на этапе поддержки ПО КС;</w:t>
      </w:r>
    </w:p>
    <w:p w14:paraId="661951F2" w14:textId="77777777" w:rsidR="00E56BF9" w:rsidRPr="00A212D4" w:rsidRDefault="00E56BF9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организация защиты ПО КС программными средствами.</w:t>
      </w:r>
    </w:p>
    <w:p w14:paraId="750F6528" w14:textId="77777777" w:rsidR="00DB4195" w:rsidRPr="00DB4195" w:rsidRDefault="00DB4195" w:rsidP="00DB4195">
      <w:pPr>
        <w:pStyle w:val="a3"/>
      </w:pPr>
    </w:p>
    <w:p w14:paraId="27121786" w14:textId="77777777" w:rsidR="007B1296" w:rsidRDefault="007B1296" w:rsidP="007B1296">
      <w:pPr>
        <w:pStyle w:val="a7"/>
      </w:pPr>
      <w:bookmarkStart w:id="28" w:name="_Toc198114592"/>
      <w:bookmarkStart w:id="29" w:name="_Toc226373042"/>
      <w:r>
        <w:lastRenderedPageBreak/>
        <w:t>Список использованных источников</w:t>
      </w:r>
      <w:bookmarkEnd w:id="28"/>
      <w:bookmarkEnd w:id="29"/>
    </w:p>
    <w:p w14:paraId="7C1D3A28" w14:textId="5401F3A9"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30" w:name="_Ref199790306"/>
      <w:r w:rsidRPr="00B5593B">
        <w:t xml:space="preserve">Голицына, О. Л. Базы данных : учебное пособие / О. Л. Голицына, Н. В. Максимов, И. И. Попов. – 4-е изд., перераб. и доп. – Москва : ФОРУМ : ИНФРА-М, 2023. – </w:t>
      </w:r>
      <w:r>
        <w:t>400</w:t>
      </w:r>
      <w:r w:rsidRPr="00B5593B">
        <w:t xml:space="preserve"> с. – (Высшее образование: Бакалавриат). – URL: </w:t>
      </w:r>
      <w:hyperlink r:id="rId15" w:history="1">
        <w:r w:rsidRPr="002B53DA">
          <w:t>https://znanium.om/catalog/product/1937956</w:t>
        </w:r>
      </w:hyperlink>
      <w:r w:rsidRPr="00B5593B">
        <w:t xml:space="preserve"> (дата обращения: </w:t>
      </w:r>
      <w:r>
        <w:t>1</w:t>
      </w:r>
      <w:r w:rsidR="007A1756" w:rsidRPr="007A1756">
        <w:t>2</w:t>
      </w:r>
      <w:r w:rsidRPr="00B5593B">
        <w:t>.0</w:t>
      </w:r>
      <w:r w:rsidR="007A1756" w:rsidRPr="007A1756">
        <w:t>2</w:t>
      </w:r>
      <w:r w:rsidRPr="00B5593B">
        <w:t>.202</w:t>
      </w:r>
      <w:r w:rsidR="007A1756" w:rsidRPr="007A1756">
        <w:t>6</w:t>
      </w:r>
      <w:r w:rsidRPr="00B5593B">
        <w:t>). – Режим доступа: по подписке. – Текст : электронный.</w:t>
      </w:r>
      <w:bookmarkEnd w:id="30"/>
    </w:p>
    <w:p w14:paraId="084CFF81" w14:textId="3EBA31FE" w:rsidR="00E83A33" w:rsidRPr="002B53DA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31" w:name="_Ref199790546"/>
      <w:r w:rsidRPr="00911DB8">
        <w:t xml:space="preserve">Голицына, О. Л. Программное обеспечение : учебное пособие / О. Л. Голицына, Т. Л. Партыка, И. И. Попов. </w:t>
      </w:r>
      <w:r w:rsidR="00413B66" w:rsidRPr="00911DB8">
        <w:t>–</w:t>
      </w:r>
      <w:r w:rsidRPr="00911DB8">
        <w:t xml:space="preserve"> 4-e изд., перераб. и доп. </w:t>
      </w:r>
      <w:r w:rsidR="00911DB8" w:rsidRPr="00911DB8">
        <w:t xml:space="preserve">– </w:t>
      </w:r>
      <w:r w:rsidRPr="00911DB8">
        <w:t xml:space="preserve">Москва : ФОРУМ : ИНФРА-М, 2021. </w:t>
      </w:r>
      <w:r w:rsidR="00911DB8" w:rsidRPr="00911DB8">
        <w:t xml:space="preserve">– </w:t>
      </w:r>
      <w:r w:rsidRPr="00911DB8">
        <w:t xml:space="preserve">447 с. : ил. </w:t>
      </w:r>
      <w:r w:rsidR="00911DB8" w:rsidRPr="00911DB8">
        <w:t xml:space="preserve">– </w:t>
      </w:r>
      <w:r w:rsidRPr="00911DB8">
        <w:t xml:space="preserve">(Профессиональное образование). </w:t>
      </w:r>
      <w:r w:rsidR="00911DB8" w:rsidRPr="00911DB8">
        <w:t xml:space="preserve">– </w:t>
      </w:r>
      <w:r w:rsidRPr="00911DB8">
        <w:t xml:space="preserve">Текст : электронный. </w:t>
      </w:r>
      <w:r w:rsidR="00911DB8" w:rsidRPr="00911DB8">
        <w:t xml:space="preserve">– </w:t>
      </w:r>
      <w:r w:rsidRPr="00911DB8">
        <w:t>URL:</w:t>
      </w:r>
      <w:r w:rsidRPr="002B53DA">
        <w:t xml:space="preserve"> </w:t>
      </w:r>
      <w:hyperlink r:id="rId16" w:history="1">
        <w:r w:rsidRPr="002B53DA">
          <w:t>https://znanium.ru/catalog/product/1189345</w:t>
        </w:r>
      </w:hyperlink>
      <w:r w:rsidRPr="002B53DA">
        <w:t xml:space="preserve"> (дата обращения: </w:t>
      </w:r>
      <w:r w:rsidR="007A1756" w:rsidRPr="007A1756">
        <w:t>2</w:t>
      </w:r>
      <w:r>
        <w:t>2</w:t>
      </w:r>
      <w:r w:rsidRPr="002B53DA">
        <w:t>.</w:t>
      </w:r>
      <w:r>
        <w:t>0</w:t>
      </w:r>
      <w:r w:rsidR="007A1756" w:rsidRPr="007A1756">
        <w:t>2</w:t>
      </w:r>
      <w:r w:rsidRPr="002B53DA">
        <w:t>.202</w:t>
      </w:r>
      <w:r w:rsidR="007A1756" w:rsidRPr="007A1756">
        <w:t>6</w:t>
      </w:r>
      <w:r w:rsidRPr="002B53DA">
        <w:t>). – Режим доступа: по подписке.</w:t>
      </w:r>
      <w:bookmarkEnd w:id="31"/>
    </w:p>
    <w:p w14:paraId="0CF2ABCB" w14:textId="42CE80D3"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32" w:name="_Ref199790616"/>
      <w:r>
        <w:t xml:space="preserve">Плаксин, М. А. Тестирование и отладка программ для профессионалов будущих и настоящих. – 4-е изд., электрон. – Москва : Лаборатория знаний, 2020. – 170 с. – </w:t>
      </w:r>
      <w:r w:rsidRPr="006B4EC9">
        <w:rPr>
          <w:lang w:val="en-US"/>
        </w:rPr>
        <w:t>URL</w:t>
      </w:r>
      <w:r>
        <w:t xml:space="preserve">: </w:t>
      </w:r>
      <w:hyperlink r:id="rId17" w:history="1">
        <w:r w:rsidRPr="002B53DA">
          <w:rPr>
            <w:lang w:val="en-US"/>
          </w:rPr>
          <w:t>https</w:t>
        </w:r>
        <w:r w:rsidRPr="002B53DA">
          <w:t>://</w:t>
        </w:r>
        <w:r w:rsidRPr="002B53DA">
          <w:rPr>
            <w:lang w:val="en-US"/>
          </w:rPr>
          <w:t>ibooks</w:t>
        </w:r>
        <w:r w:rsidRPr="002B53DA">
          <w:t>.</w:t>
        </w:r>
        <w:r w:rsidRPr="002B53DA">
          <w:rPr>
            <w:lang w:val="en-US"/>
          </w:rPr>
          <w:t>ru</w:t>
        </w:r>
        <w:r w:rsidRPr="002B53DA">
          <w:t>/</w:t>
        </w:r>
        <w:r w:rsidRPr="002B53DA">
          <w:rPr>
            <w:lang w:val="en-US"/>
          </w:rPr>
          <w:t>bookshelf</w:t>
        </w:r>
        <w:r w:rsidRPr="002B53DA">
          <w:t>/353395/</w:t>
        </w:r>
        <w:r w:rsidRPr="002B53DA">
          <w:rPr>
            <w:lang w:val="en-US"/>
          </w:rPr>
          <w:t>reading</w:t>
        </w:r>
      </w:hyperlink>
      <w:r>
        <w:t xml:space="preserve"> (дата обращения: 24.0</w:t>
      </w:r>
      <w:r w:rsidR="007A1756" w:rsidRPr="007A1756">
        <w:t>3</w:t>
      </w:r>
      <w:r>
        <w:t>.202</w:t>
      </w:r>
      <w:r w:rsidR="007A1756" w:rsidRPr="007A1756">
        <w:t>6</w:t>
      </w:r>
      <w:r>
        <w:t>). – Режим доступа: для зарегистрир. пользователей. – Текст: электронный.</w:t>
      </w:r>
      <w:bookmarkEnd w:id="32"/>
    </w:p>
    <w:p w14:paraId="54B53980" w14:textId="30A037C1" w:rsidR="00E83A33" w:rsidRDefault="00E83A33" w:rsidP="00E83A33">
      <w:pPr>
        <w:pStyle w:val="a3"/>
        <w:numPr>
          <w:ilvl w:val="0"/>
          <w:numId w:val="6"/>
        </w:numPr>
      </w:pPr>
      <w:bookmarkStart w:id="33" w:name="_Ref196157656"/>
      <w:r w:rsidRPr="00871F21">
        <w:t>Фленов</w:t>
      </w:r>
      <w:r w:rsidR="00413B66">
        <w:t>,</w:t>
      </w:r>
      <w:r w:rsidRPr="00871F21">
        <w:t xml:space="preserve"> М. Е. Библия C#. </w:t>
      </w:r>
      <w:r>
        <w:t>–</w:t>
      </w:r>
      <w:r w:rsidRPr="00871F21">
        <w:t xml:space="preserve"> 6-е изд., перераб. и доп. / М.</w:t>
      </w:r>
      <w:r w:rsidR="00413B66">
        <w:t xml:space="preserve"> </w:t>
      </w:r>
      <w:r w:rsidRPr="00871F21">
        <w:t xml:space="preserve">Е. Фленов. </w:t>
      </w:r>
      <w:r>
        <w:t>–</w:t>
      </w:r>
      <w:r w:rsidRPr="00871F21">
        <w:t xml:space="preserve"> Санкт-Петербург : БХВ-Петербург, 2024. </w:t>
      </w:r>
      <w:r>
        <w:t>–</w:t>
      </w:r>
      <w:r w:rsidRPr="00871F21">
        <w:t xml:space="preserve"> </w:t>
      </w:r>
      <w:r>
        <w:t>512</w:t>
      </w:r>
      <w:r w:rsidRPr="00871F21">
        <w:t xml:space="preserve"> с. </w:t>
      </w:r>
      <w:r>
        <w:t>–</w:t>
      </w:r>
      <w:r w:rsidRPr="00871F21">
        <w:t xml:space="preserve"> URL: </w:t>
      </w:r>
      <w:hyperlink r:id="rId18" w:history="1">
        <w:r w:rsidRPr="002B53DA">
          <w:t>https://ibooks.ru/bookshelf/396461/reading</w:t>
        </w:r>
      </w:hyperlink>
      <w:r w:rsidRPr="00871F21">
        <w:t xml:space="preserve"> </w:t>
      </w:r>
      <w:r w:rsidRPr="006B4EC9">
        <w:t xml:space="preserve">(дата обращения: </w:t>
      </w:r>
      <w:r w:rsidR="007A1756" w:rsidRPr="007A1756">
        <w:t>24</w:t>
      </w:r>
      <w:r w:rsidRPr="006B4EC9">
        <w:t>.0</w:t>
      </w:r>
      <w:r w:rsidR="007A1756" w:rsidRPr="007A1756">
        <w:t>3</w:t>
      </w:r>
      <w:r w:rsidRPr="006B4EC9">
        <w:t>.202</w:t>
      </w:r>
      <w:r w:rsidR="007A1756" w:rsidRPr="007A1756">
        <w:t>6</w:t>
      </w:r>
      <w:r w:rsidRPr="006B4EC9">
        <w:t>).</w:t>
      </w:r>
      <w:r w:rsidRPr="00871F21">
        <w:t xml:space="preserve"> </w:t>
      </w:r>
      <w:r w:rsidRPr="00B5593B">
        <w:rPr>
          <w:color w:val="000000"/>
          <w:szCs w:val="28"/>
        </w:rPr>
        <w:t xml:space="preserve">– Режим доступа: для зарегистрир. пользователей. – </w:t>
      </w:r>
      <w:r w:rsidRPr="00871F21">
        <w:t>Текст: электронный.</w:t>
      </w:r>
      <w:bookmarkEnd w:id="33"/>
    </w:p>
    <w:p w14:paraId="476BCA87" w14:textId="5B9629D5" w:rsidR="00BB22C1" w:rsidRPr="00711564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34" w:name="_Ref199791009"/>
      <w:r w:rsidRPr="002B53DA">
        <w:t>Хорев, П. Б. Объектно-ориентированное программирование с примерами на C#. – Москва : Форум, 2020. – 200</w:t>
      </w:r>
      <w:r w:rsidRPr="00E67F4E">
        <w:t xml:space="preserve"> </w:t>
      </w:r>
      <w:r w:rsidRPr="002B53DA">
        <w:t>с. –URL:</w:t>
      </w:r>
      <w:hyperlink r:id="rId19" w:history="1">
        <w:r w:rsidRPr="002B53DA">
          <w:t>https://ibooks.ru/bookshelf/361450/reading</w:t>
        </w:r>
      </w:hyperlink>
      <w:r w:rsidRPr="002B53DA">
        <w:t xml:space="preserve"> (дата обращения: </w:t>
      </w:r>
      <w:r w:rsidR="007A1756" w:rsidRPr="007A1756">
        <w:t>0</w:t>
      </w:r>
      <w:r>
        <w:t>1</w:t>
      </w:r>
      <w:r w:rsidRPr="002B53DA">
        <w:t>.</w:t>
      </w:r>
      <w:r>
        <w:t>0</w:t>
      </w:r>
      <w:r w:rsidR="007A1756" w:rsidRPr="007A1756">
        <w:t>4</w:t>
      </w:r>
      <w:r w:rsidRPr="002B53DA">
        <w:t>.202</w:t>
      </w:r>
      <w:r w:rsidR="007A1756" w:rsidRPr="007A1756">
        <w:t>6</w:t>
      </w:r>
      <w:r w:rsidRPr="002B53DA">
        <w:t>).</w:t>
      </w:r>
      <w:r w:rsidR="00413B66">
        <w:t xml:space="preserve"> </w:t>
      </w:r>
      <w:r w:rsidRPr="002B53DA">
        <w:t>–Режим доступа: для зарегистрир. пользователей. – Текст: электронный.</w:t>
      </w:r>
      <w:bookmarkEnd w:id="34"/>
    </w:p>
    <w:sectPr w:rsidR="00BB22C1" w:rsidRPr="00711564" w:rsidSect="007B1296">
      <w:footerReference w:type="defaul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E07CA" w14:textId="77777777" w:rsidR="00C35272" w:rsidRDefault="00C35272" w:rsidP="007B1296">
      <w:r>
        <w:separator/>
      </w:r>
    </w:p>
  </w:endnote>
  <w:endnote w:type="continuationSeparator" w:id="0">
    <w:p w14:paraId="4F734298" w14:textId="77777777" w:rsidR="00C35272" w:rsidRDefault="00C3527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3B67B44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1152E" w14:textId="77777777" w:rsidR="00C35272" w:rsidRDefault="00C35272" w:rsidP="007B1296">
      <w:r>
        <w:separator/>
      </w:r>
    </w:p>
  </w:footnote>
  <w:footnote w:type="continuationSeparator" w:id="0">
    <w:p w14:paraId="494F3068" w14:textId="77777777" w:rsidR="00C35272" w:rsidRDefault="00C3527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764"/>
    <w:multiLevelType w:val="hybridMultilevel"/>
    <w:tmpl w:val="C11CE0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0315"/>
    <w:multiLevelType w:val="hybridMultilevel"/>
    <w:tmpl w:val="BF2225A8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E0894"/>
    <w:multiLevelType w:val="multilevel"/>
    <w:tmpl w:val="894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6C3"/>
    <w:multiLevelType w:val="hybridMultilevel"/>
    <w:tmpl w:val="231EC1AC"/>
    <w:lvl w:ilvl="0" w:tplc="6AF24A1C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429F7"/>
    <w:multiLevelType w:val="hybridMultilevel"/>
    <w:tmpl w:val="2034BF04"/>
    <w:lvl w:ilvl="0" w:tplc="21B8DFF4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8C162A"/>
    <w:multiLevelType w:val="hybridMultilevel"/>
    <w:tmpl w:val="D86C645E"/>
    <w:lvl w:ilvl="0" w:tplc="F54ABEE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70187"/>
    <w:multiLevelType w:val="hybridMultilevel"/>
    <w:tmpl w:val="D7BC0064"/>
    <w:lvl w:ilvl="0" w:tplc="9634EC3C">
      <w:start w:val="1"/>
      <w:numFmt w:val="bullet"/>
      <w:suff w:val="space"/>
      <w:lvlText w:val="-"/>
      <w:lvlJc w:val="left"/>
      <w:pPr>
        <w:ind w:left="1843" w:hanging="65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5777418"/>
    <w:multiLevelType w:val="hybridMultilevel"/>
    <w:tmpl w:val="CD34D672"/>
    <w:lvl w:ilvl="0" w:tplc="B91A8DE0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2C207E"/>
    <w:multiLevelType w:val="hybridMultilevel"/>
    <w:tmpl w:val="25A69748"/>
    <w:lvl w:ilvl="0" w:tplc="FC6A164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2787D"/>
    <w:multiLevelType w:val="multilevel"/>
    <w:tmpl w:val="3EC68A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42F8"/>
    <w:multiLevelType w:val="hybridMultilevel"/>
    <w:tmpl w:val="8CEA4DAE"/>
    <w:lvl w:ilvl="0" w:tplc="83EEAA9C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B6A"/>
    <w:multiLevelType w:val="multilevel"/>
    <w:tmpl w:val="1B4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C2C14"/>
    <w:multiLevelType w:val="hybridMultilevel"/>
    <w:tmpl w:val="4D30B1DE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CE047A"/>
    <w:multiLevelType w:val="hybridMultilevel"/>
    <w:tmpl w:val="D0D4DF6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7E0C28"/>
    <w:multiLevelType w:val="hybridMultilevel"/>
    <w:tmpl w:val="DCDEEE64"/>
    <w:lvl w:ilvl="0" w:tplc="F648F12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06122"/>
    <w:multiLevelType w:val="multilevel"/>
    <w:tmpl w:val="342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90250"/>
    <w:multiLevelType w:val="hybridMultilevel"/>
    <w:tmpl w:val="4DC847FE"/>
    <w:lvl w:ilvl="0" w:tplc="D0AA9BC2">
      <w:start w:val="1"/>
      <w:numFmt w:val="bullet"/>
      <w:suff w:val="space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3" w15:restartNumberingAfterBreak="0">
    <w:nsid w:val="630E6AD3"/>
    <w:multiLevelType w:val="hybridMultilevel"/>
    <w:tmpl w:val="D0D4DF6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5943505"/>
    <w:multiLevelType w:val="hybridMultilevel"/>
    <w:tmpl w:val="31D8A674"/>
    <w:lvl w:ilvl="0" w:tplc="CFAC862E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114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092317">
    <w:abstractNumId w:val="22"/>
  </w:num>
  <w:num w:numId="2" w16cid:durableId="7950592">
    <w:abstractNumId w:val="12"/>
  </w:num>
  <w:num w:numId="3" w16cid:durableId="628048113">
    <w:abstractNumId w:val="6"/>
  </w:num>
  <w:num w:numId="4" w16cid:durableId="2135827608">
    <w:abstractNumId w:val="6"/>
    <w:lvlOverride w:ilvl="0">
      <w:startOverride w:val="1"/>
    </w:lvlOverride>
  </w:num>
  <w:num w:numId="5" w16cid:durableId="652831221">
    <w:abstractNumId w:val="6"/>
    <w:lvlOverride w:ilvl="0">
      <w:startOverride w:val="1"/>
    </w:lvlOverride>
  </w:num>
  <w:num w:numId="6" w16cid:durableId="66077165">
    <w:abstractNumId w:val="18"/>
  </w:num>
  <w:num w:numId="7" w16cid:durableId="1680040263">
    <w:abstractNumId w:val="19"/>
  </w:num>
  <w:num w:numId="8" w16cid:durableId="1202328333">
    <w:abstractNumId w:val="2"/>
  </w:num>
  <w:num w:numId="9" w16cid:durableId="1589458984">
    <w:abstractNumId w:val="0"/>
  </w:num>
  <w:num w:numId="10" w16cid:durableId="1697805710">
    <w:abstractNumId w:val="25"/>
  </w:num>
  <w:num w:numId="11" w16cid:durableId="1167405806">
    <w:abstractNumId w:val="1"/>
  </w:num>
  <w:num w:numId="12" w16cid:durableId="1111322349">
    <w:abstractNumId w:val="16"/>
  </w:num>
  <w:num w:numId="13" w16cid:durableId="1997298087">
    <w:abstractNumId w:val="23"/>
  </w:num>
  <w:num w:numId="14" w16cid:durableId="683169146">
    <w:abstractNumId w:val="26"/>
  </w:num>
  <w:num w:numId="15" w16cid:durableId="338122748">
    <w:abstractNumId w:val="9"/>
  </w:num>
  <w:num w:numId="16" w16cid:durableId="501437996">
    <w:abstractNumId w:val="8"/>
  </w:num>
  <w:num w:numId="17" w16cid:durableId="1591617279">
    <w:abstractNumId w:val="13"/>
  </w:num>
  <w:num w:numId="18" w16cid:durableId="1360275946">
    <w:abstractNumId w:val="15"/>
  </w:num>
  <w:num w:numId="19" w16cid:durableId="897470109">
    <w:abstractNumId w:val="10"/>
  </w:num>
  <w:num w:numId="20" w16cid:durableId="499661508">
    <w:abstractNumId w:val="17"/>
  </w:num>
  <w:num w:numId="21" w16cid:durableId="1366564385">
    <w:abstractNumId w:val="3"/>
  </w:num>
  <w:num w:numId="22" w16cid:durableId="1188564392">
    <w:abstractNumId w:val="24"/>
  </w:num>
  <w:num w:numId="23" w16cid:durableId="1857958919">
    <w:abstractNumId w:val="11"/>
  </w:num>
  <w:num w:numId="24" w16cid:durableId="1051883293">
    <w:abstractNumId w:val="21"/>
  </w:num>
  <w:num w:numId="25" w16cid:durableId="1719818309">
    <w:abstractNumId w:val="6"/>
    <w:lvlOverride w:ilvl="0">
      <w:startOverride w:val="1"/>
    </w:lvlOverride>
  </w:num>
  <w:num w:numId="26" w16cid:durableId="116875567">
    <w:abstractNumId w:val="14"/>
  </w:num>
  <w:num w:numId="27" w16cid:durableId="420222754">
    <w:abstractNumId w:val="4"/>
  </w:num>
  <w:num w:numId="28" w16cid:durableId="1241675929">
    <w:abstractNumId w:val="20"/>
  </w:num>
  <w:num w:numId="29" w16cid:durableId="2043820607">
    <w:abstractNumId w:val="5"/>
  </w:num>
  <w:num w:numId="30" w16cid:durableId="1999916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D0"/>
    <w:rsid w:val="0000108F"/>
    <w:rsid w:val="00006D8A"/>
    <w:rsid w:val="00006F7F"/>
    <w:rsid w:val="0002045E"/>
    <w:rsid w:val="00022EAD"/>
    <w:rsid w:val="00025B19"/>
    <w:rsid w:val="00032E1D"/>
    <w:rsid w:val="00036501"/>
    <w:rsid w:val="00043230"/>
    <w:rsid w:val="00046A82"/>
    <w:rsid w:val="000547B5"/>
    <w:rsid w:val="00056CFA"/>
    <w:rsid w:val="00070444"/>
    <w:rsid w:val="00071534"/>
    <w:rsid w:val="0008090B"/>
    <w:rsid w:val="00084431"/>
    <w:rsid w:val="0009070F"/>
    <w:rsid w:val="000B2040"/>
    <w:rsid w:val="000B6F91"/>
    <w:rsid w:val="000C03D0"/>
    <w:rsid w:val="000C63DA"/>
    <w:rsid w:val="000D3AE0"/>
    <w:rsid w:val="000E00EB"/>
    <w:rsid w:val="000E5CAB"/>
    <w:rsid w:val="000E61D2"/>
    <w:rsid w:val="000F481A"/>
    <w:rsid w:val="000F676E"/>
    <w:rsid w:val="000F7858"/>
    <w:rsid w:val="00101033"/>
    <w:rsid w:val="001050EE"/>
    <w:rsid w:val="00106615"/>
    <w:rsid w:val="00122DF6"/>
    <w:rsid w:val="00125A7A"/>
    <w:rsid w:val="00126FE5"/>
    <w:rsid w:val="001274E0"/>
    <w:rsid w:val="00131F94"/>
    <w:rsid w:val="00135AB1"/>
    <w:rsid w:val="00141A97"/>
    <w:rsid w:val="001421E3"/>
    <w:rsid w:val="00154AC6"/>
    <w:rsid w:val="00157D07"/>
    <w:rsid w:val="001640F8"/>
    <w:rsid w:val="00174B87"/>
    <w:rsid w:val="0017622C"/>
    <w:rsid w:val="0018210A"/>
    <w:rsid w:val="00197EED"/>
    <w:rsid w:val="001A0351"/>
    <w:rsid w:val="001B0305"/>
    <w:rsid w:val="001B17C1"/>
    <w:rsid w:val="001B33B2"/>
    <w:rsid w:val="001B5082"/>
    <w:rsid w:val="001B5A61"/>
    <w:rsid w:val="001C711D"/>
    <w:rsid w:val="001E2D45"/>
    <w:rsid w:val="001E5EE6"/>
    <w:rsid w:val="001F766F"/>
    <w:rsid w:val="00200860"/>
    <w:rsid w:val="002037EC"/>
    <w:rsid w:val="00204944"/>
    <w:rsid w:val="00211A64"/>
    <w:rsid w:val="002177AC"/>
    <w:rsid w:val="0022213E"/>
    <w:rsid w:val="0022470A"/>
    <w:rsid w:val="00230654"/>
    <w:rsid w:val="00234EB9"/>
    <w:rsid w:val="0023701C"/>
    <w:rsid w:val="00244503"/>
    <w:rsid w:val="00252AA1"/>
    <w:rsid w:val="002553ED"/>
    <w:rsid w:val="002642C1"/>
    <w:rsid w:val="00267E9D"/>
    <w:rsid w:val="002725A2"/>
    <w:rsid w:val="00274B0D"/>
    <w:rsid w:val="00274D27"/>
    <w:rsid w:val="00277B1E"/>
    <w:rsid w:val="00287CDE"/>
    <w:rsid w:val="0029075A"/>
    <w:rsid w:val="00290F7B"/>
    <w:rsid w:val="0029217B"/>
    <w:rsid w:val="00293AB7"/>
    <w:rsid w:val="00293ACC"/>
    <w:rsid w:val="00293FD5"/>
    <w:rsid w:val="002B10FE"/>
    <w:rsid w:val="002B4735"/>
    <w:rsid w:val="002C107C"/>
    <w:rsid w:val="002C3279"/>
    <w:rsid w:val="002C4A26"/>
    <w:rsid w:val="002D0CEC"/>
    <w:rsid w:val="002D52EA"/>
    <w:rsid w:val="002D5F2F"/>
    <w:rsid w:val="002D680A"/>
    <w:rsid w:val="002E1075"/>
    <w:rsid w:val="002F1F23"/>
    <w:rsid w:val="002F668A"/>
    <w:rsid w:val="003136CC"/>
    <w:rsid w:val="00313BD4"/>
    <w:rsid w:val="003140F3"/>
    <w:rsid w:val="00316D0B"/>
    <w:rsid w:val="00325CC5"/>
    <w:rsid w:val="00331B36"/>
    <w:rsid w:val="00333DDD"/>
    <w:rsid w:val="00337D43"/>
    <w:rsid w:val="00343221"/>
    <w:rsid w:val="00345758"/>
    <w:rsid w:val="00350DEC"/>
    <w:rsid w:val="003566D4"/>
    <w:rsid w:val="00361573"/>
    <w:rsid w:val="003616AA"/>
    <w:rsid w:val="00362590"/>
    <w:rsid w:val="00362812"/>
    <w:rsid w:val="003645F7"/>
    <w:rsid w:val="00383766"/>
    <w:rsid w:val="00384C98"/>
    <w:rsid w:val="003851CA"/>
    <w:rsid w:val="00390F2E"/>
    <w:rsid w:val="00392DEE"/>
    <w:rsid w:val="00393FE7"/>
    <w:rsid w:val="0039451A"/>
    <w:rsid w:val="0039541B"/>
    <w:rsid w:val="0039758A"/>
    <w:rsid w:val="003A3CC8"/>
    <w:rsid w:val="003A40F8"/>
    <w:rsid w:val="003A6D6C"/>
    <w:rsid w:val="003C1293"/>
    <w:rsid w:val="003D14A5"/>
    <w:rsid w:val="003D45A7"/>
    <w:rsid w:val="003F6400"/>
    <w:rsid w:val="003F696A"/>
    <w:rsid w:val="004062D2"/>
    <w:rsid w:val="00411C2A"/>
    <w:rsid w:val="004133F0"/>
    <w:rsid w:val="00413B66"/>
    <w:rsid w:val="0041542C"/>
    <w:rsid w:val="00426BF0"/>
    <w:rsid w:val="004325B4"/>
    <w:rsid w:val="00433350"/>
    <w:rsid w:val="0043616F"/>
    <w:rsid w:val="00446D2F"/>
    <w:rsid w:val="00454E45"/>
    <w:rsid w:val="00463790"/>
    <w:rsid w:val="00470226"/>
    <w:rsid w:val="0047368C"/>
    <w:rsid w:val="00473C53"/>
    <w:rsid w:val="00480624"/>
    <w:rsid w:val="00483142"/>
    <w:rsid w:val="00485388"/>
    <w:rsid w:val="004920FE"/>
    <w:rsid w:val="00495E8A"/>
    <w:rsid w:val="004B36B5"/>
    <w:rsid w:val="004B5EE2"/>
    <w:rsid w:val="004B683D"/>
    <w:rsid w:val="004B6955"/>
    <w:rsid w:val="004C7A55"/>
    <w:rsid w:val="004D1C92"/>
    <w:rsid w:val="004D1D4C"/>
    <w:rsid w:val="004D2CE9"/>
    <w:rsid w:val="004D56ED"/>
    <w:rsid w:val="004D646B"/>
    <w:rsid w:val="004E35B7"/>
    <w:rsid w:val="004F2692"/>
    <w:rsid w:val="00503692"/>
    <w:rsid w:val="00523CBB"/>
    <w:rsid w:val="00540F99"/>
    <w:rsid w:val="00544C90"/>
    <w:rsid w:val="00547AB8"/>
    <w:rsid w:val="00551083"/>
    <w:rsid w:val="00570506"/>
    <w:rsid w:val="005728C6"/>
    <w:rsid w:val="00582EB5"/>
    <w:rsid w:val="00583066"/>
    <w:rsid w:val="005842D8"/>
    <w:rsid w:val="005976D6"/>
    <w:rsid w:val="005A217E"/>
    <w:rsid w:val="005A42A4"/>
    <w:rsid w:val="005B75D8"/>
    <w:rsid w:val="005C2834"/>
    <w:rsid w:val="005C4F67"/>
    <w:rsid w:val="005C5FCB"/>
    <w:rsid w:val="005C6335"/>
    <w:rsid w:val="005C6505"/>
    <w:rsid w:val="005D0FDF"/>
    <w:rsid w:val="005D10F9"/>
    <w:rsid w:val="005D6904"/>
    <w:rsid w:val="005F7E71"/>
    <w:rsid w:val="00611A26"/>
    <w:rsid w:val="00614BBD"/>
    <w:rsid w:val="00620595"/>
    <w:rsid w:val="00630C52"/>
    <w:rsid w:val="0063153A"/>
    <w:rsid w:val="00634FFA"/>
    <w:rsid w:val="00643DF4"/>
    <w:rsid w:val="006533C0"/>
    <w:rsid w:val="00653720"/>
    <w:rsid w:val="00670A29"/>
    <w:rsid w:val="00677D47"/>
    <w:rsid w:val="00682EC2"/>
    <w:rsid w:val="00685504"/>
    <w:rsid w:val="00686028"/>
    <w:rsid w:val="006947D9"/>
    <w:rsid w:val="006B2E38"/>
    <w:rsid w:val="006B5495"/>
    <w:rsid w:val="006C48BD"/>
    <w:rsid w:val="006C4D71"/>
    <w:rsid w:val="006C5030"/>
    <w:rsid w:val="006D0C39"/>
    <w:rsid w:val="006D1012"/>
    <w:rsid w:val="006D1828"/>
    <w:rsid w:val="006D5B96"/>
    <w:rsid w:val="006E223D"/>
    <w:rsid w:val="006E7398"/>
    <w:rsid w:val="006F31CA"/>
    <w:rsid w:val="006F7E2A"/>
    <w:rsid w:val="00701393"/>
    <w:rsid w:val="0070520D"/>
    <w:rsid w:val="00706ADB"/>
    <w:rsid w:val="00711564"/>
    <w:rsid w:val="00713791"/>
    <w:rsid w:val="00713CF5"/>
    <w:rsid w:val="00715B4C"/>
    <w:rsid w:val="00725AA1"/>
    <w:rsid w:val="0073286F"/>
    <w:rsid w:val="00735BC2"/>
    <w:rsid w:val="007369F6"/>
    <w:rsid w:val="00741137"/>
    <w:rsid w:val="00743158"/>
    <w:rsid w:val="00755BB7"/>
    <w:rsid w:val="0076429E"/>
    <w:rsid w:val="00774D8B"/>
    <w:rsid w:val="00775943"/>
    <w:rsid w:val="00777AF5"/>
    <w:rsid w:val="00781EB2"/>
    <w:rsid w:val="0078733E"/>
    <w:rsid w:val="00792548"/>
    <w:rsid w:val="00793A78"/>
    <w:rsid w:val="007A1756"/>
    <w:rsid w:val="007A4C98"/>
    <w:rsid w:val="007B1296"/>
    <w:rsid w:val="007B43F3"/>
    <w:rsid w:val="007B53D1"/>
    <w:rsid w:val="007B6AC9"/>
    <w:rsid w:val="007E035D"/>
    <w:rsid w:val="007E25FA"/>
    <w:rsid w:val="007F028B"/>
    <w:rsid w:val="007F0347"/>
    <w:rsid w:val="007F3D47"/>
    <w:rsid w:val="007F6955"/>
    <w:rsid w:val="00800364"/>
    <w:rsid w:val="00801556"/>
    <w:rsid w:val="008022F5"/>
    <w:rsid w:val="00810637"/>
    <w:rsid w:val="008123B2"/>
    <w:rsid w:val="008156AB"/>
    <w:rsid w:val="0082409D"/>
    <w:rsid w:val="00827FD2"/>
    <w:rsid w:val="00834493"/>
    <w:rsid w:val="0083534A"/>
    <w:rsid w:val="00837459"/>
    <w:rsid w:val="00842D89"/>
    <w:rsid w:val="0084608B"/>
    <w:rsid w:val="00847E09"/>
    <w:rsid w:val="00850733"/>
    <w:rsid w:val="008532F7"/>
    <w:rsid w:val="0085455E"/>
    <w:rsid w:val="00856B21"/>
    <w:rsid w:val="00871F21"/>
    <w:rsid w:val="00886077"/>
    <w:rsid w:val="00886203"/>
    <w:rsid w:val="008900FC"/>
    <w:rsid w:val="00891E1F"/>
    <w:rsid w:val="008920D4"/>
    <w:rsid w:val="008970A6"/>
    <w:rsid w:val="008976F7"/>
    <w:rsid w:val="008A3D99"/>
    <w:rsid w:val="008A7779"/>
    <w:rsid w:val="008B120D"/>
    <w:rsid w:val="008B1F0C"/>
    <w:rsid w:val="008B4A00"/>
    <w:rsid w:val="008B57EE"/>
    <w:rsid w:val="008C6246"/>
    <w:rsid w:val="008D14F3"/>
    <w:rsid w:val="008D1992"/>
    <w:rsid w:val="008D6BA1"/>
    <w:rsid w:val="008E2E52"/>
    <w:rsid w:val="008E4085"/>
    <w:rsid w:val="008E54FD"/>
    <w:rsid w:val="009074AA"/>
    <w:rsid w:val="00907A2C"/>
    <w:rsid w:val="00911DB8"/>
    <w:rsid w:val="009171D5"/>
    <w:rsid w:val="00927D29"/>
    <w:rsid w:val="00931597"/>
    <w:rsid w:val="00934290"/>
    <w:rsid w:val="00934E91"/>
    <w:rsid w:val="0093606A"/>
    <w:rsid w:val="00937A90"/>
    <w:rsid w:val="009422C4"/>
    <w:rsid w:val="00945966"/>
    <w:rsid w:val="009500FD"/>
    <w:rsid w:val="009532B6"/>
    <w:rsid w:val="00953583"/>
    <w:rsid w:val="0095519E"/>
    <w:rsid w:val="00973201"/>
    <w:rsid w:val="009803EF"/>
    <w:rsid w:val="00983A1E"/>
    <w:rsid w:val="00985ABC"/>
    <w:rsid w:val="00985B50"/>
    <w:rsid w:val="009968BE"/>
    <w:rsid w:val="009A5998"/>
    <w:rsid w:val="009C61C2"/>
    <w:rsid w:val="009E41C3"/>
    <w:rsid w:val="009F2122"/>
    <w:rsid w:val="009F5154"/>
    <w:rsid w:val="00A001A3"/>
    <w:rsid w:val="00A02929"/>
    <w:rsid w:val="00A07267"/>
    <w:rsid w:val="00A113D0"/>
    <w:rsid w:val="00A1150B"/>
    <w:rsid w:val="00A15409"/>
    <w:rsid w:val="00A20590"/>
    <w:rsid w:val="00A2059F"/>
    <w:rsid w:val="00A23795"/>
    <w:rsid w:val="00A30F67"/>
    <w:rsid w:val="00A56BBB"/>
    <w:rsid w:val="00A57474"/>
    <w:rsid w:val="00A659C2"/>
    <w:rsid w:val="00A74A5C"/>
    <w:rsid w:val="00A773D3"/>
    <w:rsid w:val="00A83FCD"/>
    <w:rsid w:val="00A87A5A"/>
    <w:rsid w:val="00A92FF5"/>
    <w:rsid w:val="00A9702A"/>
    <w:rsid w:val="00AA3FCC"/>
    <w:rsid w:val="00AA54EA"/>
    <w:rsid w:val="00AA719F"/>
    <w:rsid w:val="00AB291C"/>
    <w:rsid w:val="00AB45D6"/>
    <w:rsid w:val="00AC38A1"/>
    <w:rsid w:val="00AC6D05"/>
    <w:rsid w:val="00AD0C23"/>
    <w:rsid w:val="00AE04D6"/>
    <w:rsid w:val="00AF512F"/>
    <w:rsid w:val="00B0155D"/>
    <w:rsid w:val="00B1423E"/>
    <w:rsid w:val="00B24190"/>
    <w:rsid w:val="00B44A6D"/>
    <w:rsid w:val="00B46025"/>
    <w:rsid w:val="00B64EC5"/>
    <w:rsid w:val="00B727C4"/>
    <w:rsid w:val="00B73778"/>
    <w:rsid w:val="00B7650E"/>
    <w:rsid w:val="00B82787"/>
    <w:rsid w:val="00BA1814"/>
    <w:rsid w:val="00BA6F65"/>
    <w:rsid w:val="00BB22C1"/>
    <w:rsid w:val="00BB5B69"/>
    <w:rsid w:val="00BC14C8"/>
    <w:rsid w:val="00BE2E89"/>
    <w:rsid w:val="00BE69D9"/>
    <w:rsid w:val="00BF14DD"/>
    <w:rsid w:val="00C02CA6"/>
    <w:rsid w:val="00C0687F"/>
    <w:rsid w:val="00C10E2B"/>
    <w:rsid w:val="00C12F16"/>
    <w:rsid w:val="00C21DCD"/>
    <w:rsid w:val="00C337A1"/>
    <w:rsid w:val="00C35272"/>
    <w:rsid w:val="00C401CA"/>
    <w:rsid w:val="00C43743"/>
    <w:rsid w:val="00C43868"/>
    <w:rsid w:val="00C442FB"/>
    <w:rsid w:val="00C4508F"/>
    <w:rsid w:val="00C46689"/>
    <w:rsid w:val="00C5086A"/>
    <w:rsid w:val="00C569B4"/>
    <w:rsid w:val="00C706EA"/>
    <w:rsid w:val="00C8464F"/>
    <w:rsid w:val="00C871DC"/>
    <w:rsid w:val="00C934F9"/>
    <w:rsid w:val="00C935A3"/>
    <w:rsid w:val="00C9458F"/>
    <w:rsid w:val="00CA55AD"/>
    <w:rsid w:val="00CB19D0"/>
    <w:rsid w:val="00CB237A"/>
    <w:rsid w:val="00CB5F04"/>
    <w:rsid w:val="00CB6D0B"/>
    <w:rsid w:val="00CC0393"/>
    <w:rsid w:val="00CC3301"/>
    <w:rsid w:val="00CC648B"/>
    <w:rsid w:val="00CD0DD0"/>
    <w:rsid w:val="00CD0E68"/>
    <w:rsid w:val="00CE1ED3"/>
    <w:rsid w:val="00CE3B5E"/>
    <w:rsid w:val="00CE4643"/>
    <w:rsid w:val="00CE58C3"/>
    <w:rsid w:val="00CF56F4"/>
    <w:rsid w:val="00D00781"/>
    <w:rsid w:val="00D0206C"/>
    <w:rsid w:val="00D13E6E"/>
    <w:rsid w:val="00D1444B"/>
    <w:rsid w:val="00D14DB1"/>
    <w:rsid w:val="00D160AE"/>
    <w:rsid w:val="00D17ACC"/>
    <w:rsid w:val="00D419FE"/>
    <w:rsid w:val="00D51EAF"/>
    <w:rsid w:val="00D56651"/>
    <w:rsid w:val="00D56F33"/>
    <w:rsid w:val="00D57A54"/>
    <w:rsid w:val="00D614AA"/>
    <w:rsid w:val="00D929E9"/>
    <w:rsid w:val="00D959DA"/>
    <w:rsid w:val="00D96D59"/>
    <w:rsid w:val="00DA117C"/>
    <w:rsid w:val="00DA750A"/>
    <w:rsid w:val="00DB2219"/>
    <w:rsid w:val="00DB4195"/>
    <w:rsid w:val="00DC5424"/>
    <w:rsid w:val="00DD2D10"/>
    <w:rsid w:val="00DD2E9E"/>
    <w:rsid w:val="00DF7F38"/>
    <w:rsid w:val="00E043E8"/>
    <w:rsid w:val="00E25E8D"/>
    <w:rsid w:val="00E46B85"/>
    <w:rsid w:val="00E472B4"/>
    <w:rsid w:val="00E53984"/>
    <w:rsid w:val="00E54187"/>
    <w:rsid w:val="00E55FF5"/>
    <w:rsid w:val="00E56BF9"/>
    <w:rsid w:val="00E57468"/>
    <w:rsid w:val="00E67943"/>
    <w:rsid w:val="00E80B28"/>
    <w:rsid w:val="00E81748"/>
    <w:rsid w:val="00E81793"/>
    <w:rsid w:val="00E83A33"/>
    <w:rsid w:val="00E86806"/>
    <w:rsid w:val="00E9297B"/>
    <w:rsid w:val="00E93448"/>
    <w:rsid w:val="00E948C7"/>
    <w:rsid w:val="00E94B05"/>
    <w:rsid w:val="00EB1083"/>
    <w:rsid w:val="00ED2643"/>
    <w:rsid w:val="00EE2660"/>
    <w:rsid w:val="00EE3ED0"/>
    <w:rsid w:val="00F063A0"/>
    <w:rsid w:val="00F116CE"/>
    <w:rsid w:val="00F12952"/>
    <w:rsid w:val="00F31BF1"/>
    <w:rsid w:val="00F35952"/>
    <w:rsid w:val="00F359E2"/>
    <w:rsid w:val="00F3709A"/>
    <w:rsid w:val="00F3758E"/>
    <w:rsid w:val="00F40EAC"/>
    <w:rsid w:val="00F41708"/>
    <w:rsid w:val="00F41E63"/>
    <w:rsid w:val="00F44D11"/>
    <w:rsid w:val="00F508F2"/>
    <w:rsid w:val="00F51455"/>
    <w:rsid w:val="00F57F60"/>
    <w:rsid w:val="00F60D6F"/>
    <w:rsid w:val="00F63A4B"/>
    <w:rsid w:val="00F82995"/>
    <w:rsid w:val="00FA22A0"/>
    <w:rsid w:val="00FB1E9B"/>
    <w:rsid w:val="00FB5890"/>
    <w:rsid w:val="00FC640B"/>
    <w:rsid w:val="00FC6EE0"/>
    <w:rsid w:val="00FC7408"/>
    <w:rsid w:val="00FD5047"/>
    <w:rsid w:val="00FE07E2"/>
    <w:rsid w:val="00FE2468"/>
    <w:rsid w:val="00FE79EA"/>
    <w:rsid w:val="00FF6FC9"/>
    <w:rsid w:val="00FF73D1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4D1F"/>
  <w15:chartTrackingRefBased/>
  <w15:docId w15:val="{C21EE6DD-5483-46A9-9053-19B7B03C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9451A"/>
    <w:pPr>
      <w:numPr>
        <w:numId w:val="29"/>
      </w:numPr>
    </w:pPr>
  </w:style>
  <w:style w:type="character" w:customStyle="1" w:styleId="af6">
    <w:name w:val="Список маркированный Знак"/>
    <w:basedOn w:val="af0"/>
    <w:link w:val="a1"/>
    <w:rsid w:val="0039451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1421E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3">
    <w:name w:val="annotation reference"/>
    <w:basedOn w:val="a4"/>
    <w:uiPriority w:val="99"/>
    <w:semiHidden/>
    <w:unhideWhenUsed/>
    <w:rsid w:val="00544C90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544C90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544C90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544C90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544C9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96461/reading%2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ibooks.ru/bookshelf/353395/reading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ru/catalog/product/1189345%20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znanium.com/catalog/product/1937956%2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61450/reading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1825</TotalTime>
  <Pages>22</Pages>
  <Words>3471</Words>
  <Characters>19789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cp:keywords/>
  <dc:description/>
  <cp:lastModifiedBy>Вадим Колосов</cp:lastModifiedBy>
  <cp:revision>320</cp:revision>
  <cp:lastPrinted>2026-04-03T09:55:00Z</cp:lastPrinted>
  <dcterms:created xsi:type="dcterms:W3CDTF">2025-05-14T07:02:00Z</dcterms:created>
  <dcterms:modified xsi:type="dcterms:W3CDTF">2026-04-06T10:05:00Z</dcterms:modified>
</cp:coreProperties>
</file>